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3C091" w14:textId="77777777" w:rsidR="00E3005A" w:rsidRPr="001E73A8" w:rsidRDefault="00E3005A" w:rsidP="00D43713">
      <w:pPr>
        <w:pStyle w:val="Doctitle0"/>
        <w:spacing w:line="360" w:lineRule="auto"/>
        <w:ind w:left="720" w:hanging="720"/>
        <w:rPr>
          <w:rFonts w:cs="Arial"/>
          <w:sz w:val="24"/>
        </w:rPr>
      </w:pPr>
    </w:p>
    <w:p w14:paraId="7C6F5124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5588C372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7ABEBF82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02C5C8EE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78B9F8BF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1188B0A0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43ECB0A2" w14:textId="447F8FB9" w:rsidR="00E3005A" w:rsidRPr="001E73A8" w:rsidRDefault="008A0357" w:rsidP="008A0357">
      <w:pPr>
        <w:pStyle w:val="Doctitle0"/>
        <w:tabs>
          <w:tab w:val="left" w:pos="5460"/>
        </w:tabs>
        <w:spacing w:line="360" w:lineRule="auto"/>
        <w:rPr>
          <w:rFonts w:cs="Arial"/>
          <w:sz w:val="24"/>
        </w:rPr>
      </w:pPr>
      <w:r w:rsidRPr="001E73A8">
        <w:rPr>
          <w:rFonts w:cs="Arial"/>
          <w:sz w:val="24"/>
        </w:rPr>
        <w:tab/>
      </w:r>
    </w:p>
    <w:p w14:paraId="6A410DC4" w14:textId="77777777" w:rsidR="00E3005A" w:rsidRPr="001E73A8" w:rsidRDefault="00E3005A" w:rsidP="00D43713">
      <w:pPr>
        <w:pStyle w:val="Doctitle0"/>
        <w:spacing w:line="360" w:lineRule="auto"/>
        <w:rPr>
          <w:rFonts w:cs="Arial"/>
          <w:sz w:val="24"/>
        </w:rPr>
      </w:pPr>
    </w:p>
    <w:p w14:paraId="5CBA0D04" w14:textId="7BEF40CD" w:rsidR="00E3005A" w:rsidRPr="001E73A8" w:rsidRDefault="00E33388" w:rsidP="00D43713">
      <w:pPr>
        <w:pStyle w:val="Doctitle0"/>
        <w:spacing w:line="360" w:lineRule="auto"/>
        <w:rPr>
          <w:rFonts w:cs="Arial"/>
        </w:rPr>
      </w:pPr>
      <w:r w:rsidRPr="001E73A8">
        <w:rPr>
          <w:rFonts w:cs="Arial"/>
        </w:rPr>
        <w:t>Proyecto Prueba</w:t>
      </w:r>
    </w:p>
    <w:p w14:paraId="331ECA97" w14:textId="1E55413C" w:rsidR="00E33388" w:rsidRPr="001E73A8" w:rsidRDefault="00E33388" w:rsidP="00D43713">
      <w:pPr>
        <w:pStyle w:val="Doctitle0"/>
        <w:spacing w:line="360" w:lineRule="auto"/>
        <w:rPr>
          <w:rFonts w:cs="Arial"/>
        </w:rPr>
      </w:pPr>
      <w:r w:rsidRPr="001E73A8">
        <w:rPr>
          <w:rFonts w:cs="Arial"/>
        </w:rPr>
        <w:t>Módulo</w:t>
      </w:r>
      <w:r w:rsidR="00403D66" w:rsidRPr="001E73A8">
        <w:rPr>
          <w:rFonts w:cs="Arial"/>
        </w:rPr>
        <w:t xml:space="preserve"> 0</w:t>
      </w:r>
      <w:r w:rsidR="008E5679" w:rsidRPr="001E73A8">
        <w:rPr>
          <w:rFonts w:cs="Arial"/>
        </w:rPr>
        <w:t>3</w:t>
      </w:r>
      <w:r w:rsidR="00C27962" w:rsidRPr="001E73A8">
        <w:rPr>
          <w:rFonts w:cs="Arial"/>
        </w:rPr>
        <w:t xml:space="preserve"> </w:t>
      </w:r>
      <w:r w:rsidR="007B2E4A" w:rsidRPr="001E73A8">
        <w:rPr>
          <w:rFonts w:cs="Arial"/>
        </w:rPr>
        <w:t xml:space="preserve">– </w:t>
      </w:r>
      <w:proofErr w:type="spellStart"/>
      <w:proofErr w:type="gramStart"/>
      <w:r w:rsidR="008E5679" w:rsidRPr="001E73A8">
        <w:rPr>
          <w:rFonts w:cs="Arial"/>
        </w:rPr>
        <w:t>L</w:t>
      </w:r>
      <w:r w:rsidR="008A0357" w:rsidRPr="001E73A8">
        <w:rPr>
          <w:rFonts w:cs="Arial"/>
        </w:rPr>
        <w:t>ayout</w:t>
      </w:r>
      <w:proofErr w:type="spellEnd"/>
      <w:r w:rsidR="008A0357" w:rsidRPr="001E73A8">
        <w:rPr>
          <w:rFonts w:cs="Arial"/>
        </w:rPr>
        <w:t>(</w:t>
      </w:r>
      <w:proofErr w:type="gramEnd"/>
      <w:r w:rsidR="008A0357" w:rsidRPr="001E73A8">
        <w:rPr>
          <w:rFonts w:cs="Arial"/>
        </w:rPr>
        <w:t>HTML&amp;CSS)</w:t>
      </w:r>
    </w:p>
    <w:p w14:paraId="6892331C" w14:textId="403E0C1E" w:rsidR="00E84EC6" w:rsidRPr="001E73A8" w:rsidRDefault="00E84EC6" w:rsidP="00E84EC6">
      <w:pPr>
        <w:pStyle w:val="Docsubtitle1"/>
        <w:spacing w:line="360" w:lineRule="auto"/>
        <w:rPr>
          <w:rFonts w:cs="Arial"/>
          <w:sz w:val="24"/>
          <w:szCs w:val="24"/>
        </w:rPr>
      </w:pPr>
      <w:r w:rsidRPr="001E73A8">
        <w:rPr>
          <w:rFonts w:cs="Arial"/>
          <w:sz w:val="24"/>
          <w:szCs w:val="24"/>
        </w:rPr>
        <w:t>WSA20</w:t>
      </w:r>
      <w:r w:rsidR="00034578" w:rsidRPr="001E73A8">
        <w:rPr>
          <w:rFonts w:cs="Arial"/>
          <w:sz w:val="24"/>
          <w:szCs w:val="24"/>
        </w:rPr>
        <w:t>21</w:t>
      </w:r>
      <w:r w:rsidRPr="001E73A8">
        <w:rPr>
          <w:rFonts w:cs="Arial"/>
          <w:sz w:val="24"/>
          <w:szCs w:val="24"/>
        </w:rPr>
        <w:t>_</w:t>
      </w:r>
      <w:r w:rsidR="00034578" w:rsidRPr="001E73A8">
        <w:rPr>
          <w:rFonts w:cs="Arial"/>
          <w:sz w:val="24"/>
          <w:szCs w:val="24"/>
        </w:rPr>
        <w:t>T</w:t>
      </w:r>
      <w:r w:rsidRPr="001E73A8">
        <w:rPr>
          <w:rFonts w:cs="Arial"/>
          <w:sz w:val="24"/>
          <w:szCs w:val="24"/>
        </w:rPr>
        <w:t>P</w:t>
      </w:r>
      <w:r w:rsidR="00403D66" w:rsidRPr="001E73A8">
        <w:rPr>
          <w:rFonts w:cs="Arial"/>
          <w:sz w:val="24"/>
          <w:szCs w:val="24"/>
        </w:rPr>
        <w:t>17</w:t>
      </w:r>
      <w:r w:rsidRPr="001E73A8">
        <w:rPr>
          <w:rFonts w:cs="Arial"/>
          <w:sz w:val="24"/>
          <w:szCs w:val="24"/>
        </w:rPr>
        <w:t>_M</w:t>
      </w:r>
      <w:r w:rsidR="00E33388" w:rsidRPr="001E73A8">
        <w:rPr>
          <w:rFonts w:cs="Arial"/>
          <w:sz w:val="24"/>
          <w:szCs w:val="24"/>
        </w:rPr>
        <w:t>o</w:t>
      </w:r>
      <w:r w:rsidR="00034578" w:rsidRPr="001E73A8">
        <w:rPr>
          <w:rFonts w:cs="Arial"/>
          <w:sz w:val="24"/>
          <w:szCs w:val="24"/>
        </w:rPr>
        <w:t>dul</w:t>
      </w:r>
      <w:r w:rsidR="00E33388" w:rsidRPr="001E73A8">
        <w:rPr>
          <w:rFonts w:cs="Arial"/>
          <w:sz w:val="24"/>
          <w:szCs w:val="24"/>
        </w:rPr>
        <w:t>e</w:t>
      </w:r>
      <w:r w:rsidR="00403D66" w:rsidRPr="001E73A8">
        <w:rPr>
          <w:rFonts w:cs="Arial"/>
          <w:sz w:val="24"/>
          <w:szCs w:val="24"/>
        </w:rPr>
        <w:t>0</w:t>
      </w:r>
      <w:r w:rsidR="008E5679" w:rsidRPr="001E73A8">
        <w:rPr>
          <w:rFonts w:cs="Arial"/>
          <w:sz w:val="24"/>
          <w:szCs w:val="24"/>
        </w:rPr>
        <w:t>3</w:t>
      </w:r>
    </w:p>
    <w:p w14:paraId="4BBF9F26" w14:textId="77777777" w:rsidR="00E3005A" w:rsidRPr="001E73A8" w:rsidRDefault="00E3005A" w:rsidP="00D43713">
      <w:pPr>
        <w:pStyle w:val="Docsubtitle1"/>
        <w:spacing w:line="360" w:lineRule="auto"/>
        <w:rPr>
          <w:rFonts w:cs="Arial"/>
          <w:sz w:val="24"/>
          <w:szCs w:val="24"/>
        </w:rPr>
      </w:pPr>
    </w:p>
    <w:p w14:paraId="114956D0" w14:textId="5725AF65" w:rsidR="00E3005A" w:rsidRPr="001E73A8" w:rsidRDefault="00E3005A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5BC69047" w14:textId="6B99E4C8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09EAC991" w14:textId="0F436B5D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287A7E4B" w14:textId="7E4BBCDD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3A995E46" w14:textId="28C2842A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495505D7" w14:textId="5DCDE6FD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3F23689A" w14:textId="4C70BCFA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1C0EA547" w14:textId="78E76231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5FAEE3FD" w14:textId="536D5A38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252AF31B" w14:textId="7BBD27B3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22A8F684" w14:textId="4705DC6D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49BAFD0F" w14:textId="77777777" w:rsidR="00034578" w:rsidRPr="001E73A8" w:rsidRDefault="00034578" w:rsidP="00D43713">
      <w:pPr>
        <w:pStyle w:val="Docsubtitle2"/>
        <w:spacing w:line="360" w:lineRule="auto"/>
        <w:rPr>
          <w:rFonts w:cs="Arial"/>
          <w:sz w:val="24"/>
          <w:szCs w:val="24"/>
        </w:rPr>
      </w:pPr>
    </w:p>
    <w:p w14:paraId="45943384" w14:textId="2702D4FB" w:rsidR="00E3005A" w:rsidRPr="001E73A8" w:rsidRDefault="00E3005A" w:rsidP="00D43713">
      <w:pPr>
        <w:spacing w:line="360" w:lineRule="auto"/>
        <w:rPr>
          <w:rFonts w:cs="Arial"/>
          <w:sz w:val="24"/>
          <w:szCs w:val="24"/>
        </w:rPr>
      </w:pPr>
    </w:p>
    <w:p w14:paraId="32B17913" w14:textId="77777777" w:rsidR="008A0357" w:rsidRPr="001E73A8" w:rsidRDefault="008A0357" w:rsidP="00D43713">
      <w:pPr>
        <w:spacing w:line="360" w:lineRule="auto"/>
        <w:rPr>
          <w:rFonts w:cs="Arial"/>
          <w:sz w:val="24"/>
          <w:szCs w:val="24"/>
        </w:rPr>
      </w:pPr>
    </w:p>
    <w:p w14:paraId="61893381" w14:textId="2E386ABA" w:rsidR="00E3005A" w:rsidRPr="001E73A8" w:rsidRDefault="00E3005A" w:rsidP="00D43713">
      <w:pPr>
        <w:pStyle w:val="Sumrio1"/>
        <w:rPr>
          <w:rFonts w:cs="Arial"/>
          <w:sz w:val="24"/>
        </w:rPr>
      </w:pPr>
      <w:r w:rsidRPr="001E73A8">
        <w:rPr>
          <w:rFonts w:cs="Arial"/>
          <w:sz w:val="24"/>
        </w:rPr>
        <w:t>Elaborado</w:t>
      </w:r>
      <w:r w:rsidR="00034578" w:rsidRPr="001E73A8">
        <w:rPr>
          <w:rFonts w:cs="Arial"/>
          <w:sz w:val="24"/>
        </w:rPr>
        <w:t xml:space="preserve"> por</w:t>
      </w:r>
    </w:p>
    <w:p w14:paraId="6789D2EC" w14:textId="77777777" w:rsidR="00BB06CB" w:rsidRPr="001E73A8" w:rsidRDefault="00BB06CB" w:rsidP="00D43713">
      <w:pPr>
        <w:rPr>
          <w:rFonts w:cs="Arial"/>
          <w:sz w:val="24"/>
          <w:szCs w:val="24"/>
        </w:rPr>
      </w:pPr>
    </w:p>
    <w:p w14:paraId="2D6D99A0" w14:textId="7F7EEC01" w:rsidR="00BB06CB" w:rsidRPr="001E73A8" w:rsidRDefault="00034578" w:rsidP="00D43713">
      <w:pPr>
        <w:rPr>
          <w:rFonts w:cs="Arial"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Nombre</w:t>
      </w:r>
      <w:r w:rsidR="00D719DF" w:rsidRPr="001E73A8">
        <w:rPr>
          <w:rFonts w:cs="Arial"/>
          <w:b/>
          <w:sz w:val="24"/>
          <w:szCs w:val="24"/>
        </w:rPr>
        <w:t xml:space="preserve">: </w:t>
      </w:r>
      <w:r w:rsidR="008A0357" w:rsidRPr="001E73A8">
        <w:rPr>
          <w:rFonts w:cs="Arial"/>
          <w:b/>
          <w:sz w:val="24"/>
          <w:szCs w:val="24"/>
        </w:rPr>
        <w:t>Oscar Fernando Aristizábal Cardona</w:t>
      </w:r>
    </w:p>
    <w:p w14:paraId="60AB6C8F" w14:textId="19748AF0" w:rsidR="00D719DF" w:rsidRPr="001E73A8" w:rsidRDefault="00D719DF" w:rsidP="00D43713">
      <w:pPr>
        <w:rPr>
          <w:rFonts w:cs="Arial"/>
          <w:b/>
          <w:sz w:val="24"/>
          <w:szCs w:val="24"/>
        </w:rPr>
      </w:pPr>
      <w:r w:rsidRPr="001E73A8">
        <w:rPr>
          <w:b/>
          <w:sz w:val="24"/>
        </w:rPr>
        <w:t>País</w:t>
      </w:r>
      <w:r w:rsidRPr="001E73A8">
        <w:rPr>
          <w:sz w:val="24"/>
        </w:rPr>
        <w:t xml:space="preserve">: </w:t>
      </w:r>
      <w:r w:rsidR="008A0357" w:rsidRPr="001E73A8">
        <w:rPr>
          <w:sz w:val="24"/>
        </w:rPr>
        <w:t>CO</w:t>
      </w:r>
    </w:p>
    <w:p w14:paraId="2B709732" w14:textId="3572AA2B" w:rsidR="00AD2FB4" w:rsidRPr="001E73A8" w:rsidRDefault="00AD2FB4" w:rsidP="00D43713">
      <w:pPr>
        <w:rPr>
          <w:rFonts w:cs="Arial"/>
          <w:b/>
          <w:sz w:val="24"/>
          <w:szCs w:val="24"/>
        </w:rPr>
      </w:pPr>
    </w:p>
    <w:p w14:paraId="0AF6FA6F" w14:textId="3FF21A63" w:rsidR="00034578" w:rsidRPr="001E73A8" w:rsidRDefault="00034578" w:rsidP="00D43713">
      <w:pPr>
        <w:rPr>
          <w:rFonts w:cs="Arial"/>
          <w:b/>
          <w:sz w:val="24"/>
          <w:szCs w:val="24"/>
        </w:rPr>
      </w:pPr>
    </w:p>
    <w:p w14:paraId="267ADD53" w14:textId="77777777" w:rsidR="00E33388" w:rsidRPr="001E73A8" w:rsidRDefault="00E33388" w:rsidP="00E33388">
      <w:pPr>
        <w:rPr>
          <w:rFonts w:cs="Arial"/>
          <w:b/>
          <w:sz w:val="32"/>
          <w:szCs w:val="32"/>
          <w:u w:val="single"/>
        </w:rPr>
      </w:pPr>
      <w:r w:rsidRPr="001E73A8">
        <w:rPr>
          <w:rFonts w:cs="Arial"/>
          <w:b/>
          <w:sz w:val="32"/>
          <w:szCs w:val="32"/>
          <w:u w:val="single"/>
        </w:rPr>
        <w:t>INTRODUCCIÓN</w:t>
      </w:r>
    </w:p>
    <w:p w14:paraId="52898188" w14:textId="7C261A6F" w:rsidR="00E33388" w:rsidRPr="001E73A8" w:rsidRDefault="00E33388" w:rsidP="00E33388">
      <w:pPr>
        <w:rPr>
          <w:rFonts w:cs="Arial"/>
          <w:b/>
          <w:sz w:val="32"/>
          <w:szCs w:val="32"/>
          <w:u w:val="single"/>
        </w:rPr>
      </w:pPr>
    </w:p>
    <w:p w14:paraId="032A8943" w14:textId="2C6B7027" w:rsidR="00A31B36" w:rsidRPr="001E73A8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«</w:t>
      </w:r>
      <w:proofErr w:type="spellStart"/>
      <w:r w:rsidRPr="001E73A8">
        <w:rPr>
          <w:rFonts w:cs="Arial"/>
          <w:bCs/>
          <w:sz w:val="24"/>
          <w:szCs w:val="24"/>
        </w:rPr>
        <w:t>Petfinder</w:t>
      </w:r>
      <w:proofErr w:type="spellEnd"/>
      <w:r w:rsidRPr="001E73A8">
        <w:rPr>
          <w:rFonts w:cs="Arial"/>
          <w:bCs/>
          <w:sz w:val="24"/>
          <w:szCs w:val="24"/>
        </w:rPr>
        <w:t>» es una organización</w:t>
      </w:r>
      <w:r w:rsidR="007B6653" w:rsidRPr="001E73A8">
        <w:rPr>
          <w:rFonts w:cs="Arial"/>
          <w:bCs/>
          <w:sz w:val="24"/>
          <w:szCs w:val="24"/>
        </w:rPr>
        <w:t xml:space="preserve"> de Guatemala</w:t>
      </w:r>
      <w:r w:rsidRPr="001E73A8">
        <w:rPr>
          <w:rFonts w:cs="Arial"/>
          <w:bCs/>
          <w:sz w:val="24"/>
          <w:szCs w:val="24"/>
        </w:rPr>
        <w:t xml:space="preserve"> </w:t>
      </w:r>
      <w:r w:rsidR="007B6653" w:rsidRPr="001E73A8">
        <w:rPr>
          <w:rFonts w:cs="Arial"/>
          <w:bCs/>
          <w:sz w:val="24"/>
          <w:szCs w:val="24"/>
        </w:rPr>
        <w:t xml:space="preserve">que se </w:t>
      </w:r>
      <w:r w:rsidRPr="001E73A8">
        <w:rPr>
          <w:rFonts w:cs="Arial"/>
          <w:bCs/>
          <w:sz w:val="24"/>
          <w:szCs w:val="24"/>
        </w:rPr>
        <w:t>encarga de recoger mascotas que han sido abandonadas, en su gran mayoría perros y gatos, «</w:t>
      </w:r>
      <w:proofErr w:type="spellStart"/>
      <w:r w:rsidRPr="001E73A8">
        <w:rPr>
          <w:rFonts w:cs="Arial"/>
          <w:bCs/>
          <w:sz w:val="24"/>
          <w:szCs w:val="24"/>
        </w:rPr>
        <w:t>Petfinder</w:t>
      </w:r>
      <w:proofErr w:type="spellEnd"/>
      <w:r w:rsidRPr="001E73A8">
        <w:rPr>
          <w:rFonts w:cs="Arial"/>
          <w:bCs/>
          <w:sz w:val="24"/>
          <w:szCs w:val="24"/>
        </w:rPr>
        <w:t>» se encarga de darles un nuevo hogar transitorio con todas las comodidades como refugio, alimentación y cuidados veterinarios, esta organización requiere servicios de desarrollador front-end para maquetar una aplicación móvil donde las personas puedan buscar y adoptar estas mascotas.</w:t>
      </w:r>
    </w:p>
    <w:p w14:paraId="11E085E4" w14:textId="77777777" w:rsidR="00A31B36" w:rsidRPr="001E73A8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6D7D384C" w14:textId="77777777" w:rsidR="00A31B36" w:rsidRPr="001E73A8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El diseño de la aplicación móvil ya fue desarrollado por el equipo de diseño, este ya fue aprobado por los directivos. Todos los archivos de diseño que incluyen imágenes, tipografía y colores serán proporcionados para realizar dicha tarea, se busca que el maquetado final en HTML, CSS sea idéntico o lo más fiel posible al diseño proporcionado, no esta permitido el uso de Javascript, el código Javascript será excluido durante el proceso de evaluación.</w:t>
      </w:r>
    </w:p>
    <w:p w14:paraId="77E59C7D" w14:textId="77777777" w:rsidR="00A31B36" w:rsidRPr="001E73A8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30ED6288" w14:textId="2216ED6C" w:rsidR="00CC2E7F" w:rsidRPr="001E73A8" w:rsidRDefault="00A31B36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 xml:space="preserve">El maquetado debe ser desarrollado solo para una resolución máxima de 414 píxeles de ancho por un mínimo de 800 píxeles de alto, el contenido debe presentarse centrado </w:t>
      </w:r>
      <w:r w:rsidR="00BC2DF5">
        <w:rPr>
          <w:rFonts w:cs="Arial"/>
          <w:bCs/>
          <w:sz w:val="24"/>
          <w:szCs w:val="24"/>
        </w:rPr>
        <w:t>tanto vertical como horizontalmente</w:t>
      </w:r>
      <w:r w:rsidRPr="001E73A8">
        <w:rPr>
          <w:rFonts w:cs="Arial"/>
          <w:bCs/>
          <w:sz w:val="24"/>
          <w:szCs w:val="24"/>
        </w:rPr>
        <w:t>.</w:t>
      </w:r>
    </w:p>
    <w:p w14:paraId="204BD18B" w14:textId="77777777" w:rsidR="00BE44CA" w:rsidRPr="001E73A8" w:rsidRDefault="00BE44CA" w:rsidP="00BE44CA">
      <w:pPr>
        <w:rPr>
          <w:rFonts w:cs="Arial"/>
          <w:b/>
          <w:sz w:val="32"/>
          <w:szCs w:val="32"/>
          <w:u w:val="single"/>
        </w:rPr>
      </w:pPr>
    </w:p>
    <w:p w14:paraId="78CA1BC7" w14:textId="4DAFB8BB" w:rsidR="00E33388" w:rsidRPr="001E73A8" w:rsidRDefault="00E33388" w:rsidP="00E33388">
      <w:pPr>
        <w:rPr>
          <w:rFonts w:cs="Arial"/>
          <w:b/>
          <w:sz w:val="32"/>
          <w:szCs w:val="32"/>
          <w:u w:val="single"/>
        </w:rPr>
      </w:pPr>
      <w:r w:rsidRPr="001E73A8">
        <w:rPr>
          <w:rFonts w:cs="Arial"/>
          <w:b/>
          <w:sz w:val="32"/>
          <w:szCs w:val="32"/>
          <w:u w:val="single"/>
        </w:rPr>
        <w:t>DESCRIPCIÓN DEL PROYECTO</w:t>
      </w:r>
      <w:r w:rsidR="00B2456F" w:rsidRPr="001E73A8">
        <w:rPr>
          <w:rFonts w:cs="Arial"/>
          <w:b/>
          <w:sz w:val="32"/>
          <w:szCs w:val="32"/>
          <w:u w:val="single"/>
        </w:rPr>
        <w:t xml:space="preserve"> PRUEBA</w:t>
      </w:r>
    </w:p>
    <w:p w14:paraId="7C988B51" w14:textId="4F00423D" w:rsidR="00E33388" w:rsidRPr="001E73A8" w:rsidRDefault="00E33388" w:rsidP="00E33388">
      <w:pPr>
        <w:rPr>
          <w:rFonts w:cs="Arial"/>
          <w:b/>
          <w:sz w:val="32"/>
          <w:szCs w:val="32"/>
          <w:u w:val="single"/>
        </w:rPr>
      </w:pPr>
    </w:p>
    <w:p w14:paraId="6D7839B7" w14:textId="3B3E1A29" w:rsidR="004742A8" w:rsidRPr="001E73A8" w:rsidRDefault="004742A8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 xml:space="preserve">Esta tarea se completará en 2.5 horas. El resultado deberá funcionar en los navegadores modernos y se </w:t>
      </w:r>
      <w:r w:rsidR="001E73A8" w:rsidRPr="001E73A8">
        <w:rPr>
          <w:rFonts w:cs="Arial"/>
          <w:bCs/>
          <w:sz w:val="24"/>
          <w:szCs w:val="24"/>
        </w:rPr>
        <w:t>probará</w:t>
      </w:r>
      <w:r w:rsidRPr="001E73A8">
        <w:rPr>
          <w:rFonts w:cs="Arial"/>
          <w:bCs/>
          <w:sz w:val="24"/>
          <w:szCs w:val="24"/>
        </w:rPr>
        <w:t xml:space="preserve"> en google chrome. Deberá prestar mucha atención a los detalles, tamaño y peso de los textos, distancias horizontales y verticales entre elementos, eventos y transiciones, adicionalmente todos los textos deben ser seleccionables.</w:t>
      </w:r>
    </w:p>
    <w:p w14:paraId="384B0EBB" w14:textId="77777777" w:rsidR="004742A8" w:rsidRPr="001E73A8" w:rsidRDefault="004742A8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26BAA5BD" w14:textId="151FE41C" w:rsidR="003977E6" w:rsidRPr="001E73A8" w:rsidRDefault="004742A8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La organización entiende que esta es una tarea voluminosa para realizarse en 2.5 horas, por lo que se proporcionara un video con el prototipo funcional de dicha aplicación.</w:t>
      </w:r>
    </w:p>
    <w:p w14:paraId="037EBF0C" w14:textId="63327E90" w:rsidR="004742A8" w:rsidRPr="001E73A8" w:rsidRDefault="004742A8" w:rsidP="004742A8">
      <w:pPr>
        <w:spacing w:line="360" w:lineRule="auto"/>
        <w:rPr>
          <w:rFonts w:cs="Arial"/>
          <w:bCs/>
          <w:sz w:val="24"/>
          <w:szCs w:val="24"/>
        </w:rPr>
      </w:pPr>
    </w:p>
    <w:p w14:paraId="232E581F" w14:textId="77777777" w:rsidR="00C95532" w:rsidRPr="001E73A8" w:rsidRDefault="00C95532" w:rsidP="004742A8">
      <w:pPr>
        <w:spacing w:line="360" w:lineRule="auto"/>
        <w:rPr>
          <w:rFonts w:cs="Arial"/>
          <w:bCs/>
          <w:sz w:val="24"/>
          <w:szCs w:val="24"/>
        </w:rPr>
      </w:pPr>
    </w:p>
    <w:p w14:paraId="01BBD604" w14:textId="77777777" w:rsidR="00C95532" w:rsidRPr="001E73A8" w:rsidRDefault="00C95532" w:rsidP="003977E6">
      <w:pPr>
        <w:spacing w:line="360" w:lineRule="auto"/>
        <w:rPr>
          <w:rFonts w:cs="Arial"/>
          <w:b/>
          <w:sz w:val="24"/>
          <w:szCs w:val="24"/>
        </w:rPr>
      </w:pPr>
    </w:p>
    <w:p w14:paraId="617509B7" w14:textId="43F74FC3" w:rsidR="003977E6" w:rsidRPr="001E73A8" w:rsidRDefault="00C95532" w:rsidP="003977E6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Glosario</w:t>
      </w:r>
    </w:p>
    <w:p w14:paraId="033904A4" w14:textId="190BBA30" w:rsidR="00C95532" w:rsidRPr="001E73A8" w:rsidRDefault="00C95532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Maquetado:</w:t>
      </w:r>
      <w:r w:rsidRPr="001E73A8">
        <w:rPr>
          <w:rFonts w:cs="Arial"/>
          <w:bCs/>
          <w:sz w:val="24"/>
          <w:szCs w:val="24"/>
        </w:rPr>
        <w:t xml:space="preserve"> La maquetación web es el proceso en el que el prototipo gráfico también denominado "</w:t>
      </w:r>
      <w:proofErr w:type="spellStart"/>
      <w:r w:rsidRPr="001E73A8">
        <w:rPr>
          <w:rFonts w:cs="Arial"/>
          <w:bCs/>
          <w:sz w:val="24"/>
          <w:szCs w:val="24"/>
        </w:rPr>
        <w:t>layout</w:t>
      </w:r>
      <w:proofErr w:type="spellEnd"/>
      <w:r w:rsidRPr="001E73A8">
        <w:rPr>
          <w:rFonts w:cs="Arial"/>
          <w:bCs/>
          <w:sz w:val="24"/>
          <w:szCs w:val="24"/>
        </w:rPr>
        <w:t xml:space="preserve">" pasa a transformase en código </w:t>
      </w:r>
      <w:proofErr w:type="spellStart"/>
      <w:r w:rsidRPr="001E73A8">
        <w:rPr>
          <w:rFonts w:cs="Arial"/>
          <w:bCs/>
          <w:sz w:val="24"/>
          <w:szCs w:val="24"/>
        </w:rPr>
        <w:t>html</w:t>
      </w:r>
      <w:proofErr w:type="spellEnd"/>
      <w:r w:rsidRPr="001E73A8">
        <w:rPr>
          <w:rFonts w:cs="Arial"/>
          <w:bCs/>
          <w:sz w:val="24"/>
          <w:szCs w:val="24"/>
        </w:rPr>
        <w:t xml:space="preserve">, </w:t>
      </w:r>
      <w:proofErr w:type="spellStart"/>
      <w:r w:rsidRPr="001E73A8">
        <w:rPr>
          <w:rFonts w:cs="Arial"/>
          <w:bCs/>
          <w:sz w:val="24"/>
          <w:szCs w:val="24"/>
        </w:rPr>
        <w:t>css</w:t>
      </w:r>
      <w:proofErr w:type="spellEnd"/>
      <w:r w:rsidRPr="001E73A8">
        <w:rPr>
          <w:rFonts w:cs="Arial"/>
          <w:bCs/>
          <w:sz w:val="24"/>
          <w:szCs w:val="24"/>
        </w:rPr>
        <w:t xml:space="preserve"> (estándares web) para que los navegadores puedan interpretarlo correctamente.</w:t>
      </w:r>
    </w:p>
    <w:p w14:paraId="3D73A983" w14:textId="77777777" w:rsidR="00C95532" w:rsidRPr="001E73A8" w:rsidRDefault="00C95532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Eventos:</w:t>
      </w:r>
      <w:r w:rsidRPr="001E73A8">
        <w:rPr>
          <w:rFonts w:cs="Arial"/>
          <w:bCs/>
          <w:sz w:val="24"/>
          <w:szCs w:val="24"/>
        </w:rPr>
        <w:t xml:space="preserve"> Los eventos representan las acciones en respuesta a los gestos del usuario (</w:t>
      </w:r>
      <w:proofErr w:type="spellStart"/>
      <w:proofErr w:type="gramStart"/>
      <w:r w:rsidRPr="001E73A8">
        <w:rPr>
          <w:rFonts w:cs="Arial"/>
          <w:bCs/>
          <w:sz w:val="24"/>
          <w:szCs w:val="24"/>
        </w:rPr>
        <w:t>click</w:t>
      </w:r>
      <w:proofErr w:type="spellEnd"/>
      <w:proofErr w:type="gramEnd"/>
      <w:r w:rsidRPr="001E73A8">
        <w:rPr>
          <w:rFonts w:cs="Arial"/>
          <w:bCs/>
          <w:sz w:val="24"/>
          <w:szCs w:val="24"/>
        </w:rPr>
        <w:t xml:space="preserve">, </w:t>
      </w:r>
      <w:proofErr w:type="spellStart"/>
      <w:r w:rsidRPr="001E73A8">
        <w:rPr>
          <w:rFonts w:cs="Arial"/>
          <w:bCs/>
          <w:sz w:val="24"/>
          <w:szCs w:val="24"/>
        </w:rPr>
        <w:t>dblclick</w:t>
      </w:r>
      <w:proofErr w:type="spellEnd"/>
      <w:r w:rsidRPr="001E73A8">
        <w:rPr>
          <w:rFonts w:cs="Arial"/>
          <w:bCs/>
          <w:sz w:val="24"/>
          <w:szCs w:val="24"/>
        </w:rPr>
        <w:t xml:space="preserve">, </w:t>
      </w:r>
      <w:proofErr w:type="spellStart"/>
      <w:r w:rsidRPr="001E73A8">
        <w:rPr>
          <w:rFonts w:cs="Arial"/>
          <w:bCs/>
          <w:sz w:val="24"/>
          <w:szCs w:val="24"/>
        </w:rPr>
        <w:t>mouseover</w:t>
      </w:r>
      <w:proofErr w:type="spellEnd"/>
      <w:r w:rsidRPr="001E73A8">
        <w:rPr>
          <w:rFonts w:cs="Arial"/>
          <w:bCs/>
          <w:sz w:val="24"/>
          <w:szCs w:val="24"/>
        </w:rPr>
        <w:t xml:space="preserve">, </w:t>
      </w:r>
      <w:proofErr w:type="spellStart"/>
      <w:r w:rsidRPr="001E73A8">
        <w:rPr>
          <w:rFonts w:cs="Arial"/>
          <w:bCs/>
          <w:sz w:val="24"/>
          <w:szCs w:val="24"/>
        </w:rPr>
        <w:t>etc</w:t>
      </w:r>
      <w:proofErr w:type="spellEnd"/>
      <w:r w:rsidRPr="001E73A8">
        <w:rPr>
          <w:rFonts w:cs="Arial"/>
          <w:bCs/>
          <w:sz w:val="24"/>
          <w:szCs w:val="24"/>
        </w:rPr>
        <w:t>).</w:t>
      </w:r>
    </w:p>
    <w:p w14:paraId="193ADC0B" w14:textId="77777777" w:rsidR="00C95532" w:rsidRPr="001E73A8" w:rsidRDefault="00C95532" w:rsidP="007D2B74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Transiciones:</w:t>
      </w:r>
      <w:r w:rsidRPr="001E73A8">
        <w:rPr>
          <w:rFonts w:cs="Arial"/>
          <w:bCs/>
          <w:sz w:val="24"/>
          <w:szCs w:val="24"/>
        </w:rPr>
        <w:t xml:space="preserve"> Es la forma de animar los cambios de las propiedades de forma gradual de un estado inicial a un estado final.</w:t>
      </w:r>
    </w:p>
    <w:p w14:paraId="2B4C372B" w14:textId="77777777" w:rsidR="003977E6" w:rsidRPr="001E73A8" w:rsidRDefault="003977E6" w:rsidP="003977E6">
      <w:pPr>
        <w:spacing w:line="360" w:lineRule="auto"/>
        <w:rPr>
          <w:rFonts w:cs="Arial"/>
          <w:bCs/>
          <w:sz w:val="24"/>
          <w:szCs w:val="24"/>
        </w:rPr>
      </w:pPr>
    </w:p>
    <w:p w14:paraId="25ED488F" w14:textId="651D7DF1" w:rsidR="003977E6" w:rsidRPr="001E73A8" w:rsidRDefault="00C95532" w:rsidP="003977E6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Pantallas – Diseños</w:t>
      </w:r>
    </w:p>
    <w:p w14:paraId="4CB54D44" w14:textId="77777777" w:rsidR="00C95532" w:rsidRPr="001E73A8" w:rsidRDefault="00C95532" w:rsidP="003977E6">
      <w:pPr>
        <w:spacing w:line="360" w:lineRule="auto"/>
        <w:rPr>
          <w:rFonts w:cs="Arial"/>
          <w:b/>
          <w:sz w:val="24"/>
          <w:szCs w:val="24"/>
        </w:rPr>
      </w:pPr>
    </w:p>
    <w:p w14:paraId="66363B46" w14:textId="77777777" w:rsidR="00C95532" w:rsidRPr="001E73A8" w:rsidRDefault="00C95532" w:rsidP="00C95532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Inicio</w:t>
      </w:r>
    </w:p>
    <w:p w14:paraId="61BBDD5D" w14:textId="074DFBAB" w:rsidR="003977E6" w:rsidRPr="001E73A8" w:rsidRDefault="00C95532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El usuario podrá intercambiar la imagen presionando uno de los puntos en la parte superior, también podrá ingresar a buscar mascotas por medio del botón circular en la parte inferior.</w:t>
      </w:r>
    </w:p>
    <w:p w14:paraId="55BC8990" w14:textId="77777777" w:rsidR="007B6653" w:rsidRPr="001E73A8" w:rsidRDefault="007B6653" w:rsidP="007D2B74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14:paraId="25EB3216" w14:textId="07641184" w:rsidR="00C95532" w:rsidRPr="001E73A8" w:rsidRDefault="00C95532" w:rsidP="00C95532">
      <w:pPr>
        <w:spacing w:line="360" w:lineRule="auto"/>
        <w:jc w:val="center"/>
        <w:rPr>
          <w:rFonts w:cs="Arial"/>
          <w:bCs/>
          <w:sz w:val="24"/>
          <w:szCs w:val="24"/>
        </w:rPr>
      </w:pPr>
      <w:r w:rsidRPr="001E73A8">
        <w:rPr>
          <w:rFonts w:cs="Arial"/>
          <w:noProof/>
        </w:rPr>
        <w:drawing>
          <wp:inline distT="0" distB="0" distL="0" distR="0" wp14:anchorId="471E1611" wp14:editId="68415AF2">
            <wp:extent cx="1490410" cy="2880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3A8">
        <w:rPr>
          <w:rFonts w:cs="Arial"/>
          <w:noProof/>
        </w:rPr>
        <w:drawing>
          <wp:inline distT="0" distB="0" distL="0" distR="0" wp14:anchorId="2500B432" wp14:editId="270DA155">
            <wp:extent cx="1490410" cy="288000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087" w14:textId="77777777" w:rsidR="003977E6" w:rsidRPr="001E73A8" w:rsidRDefault="003977E6" w:rsidP="003977E6">
      <w:pPr>
        <w:spacing w:line="360" w:lineRule="auto"/>
        <w:rPr>
          <w:rFonts w:cs="Arial"/>
          <w:bCs/>
          <w:sz w:val="24"/>
          <w:szCs w:val="24"/>
        </w:rPr>
      </w:pPr>
    </w:p>
    <w:p w14:paraId="1EDB91B5" w14:textId="77777777" w:rsidR="00C95532" w:rsidRPr="001E73A8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664B3DDA" w14:textId="77777777" w:rsidR="00C95532" w:rsidRPr="001E73A8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20231665" w14:textId="53439AA2" w:rsidR="00C95532" w:rsidRPr="001E73A8" w:rsidRDefault="00C95532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63901A1B" w14:textId="77777777" w:rsidR="007B6653" w:rsidRPr="001E73A8" w:rsidRDefault="007B6653" w:rsidP="00C95532">
      <w:pPr>
        <w:spacing w:line="360" w:lineRule="auto"/>
        <w:rPr>
          <w:rFonts w:cs="Arial"/>
          <w:b/>
          <w:sz w:val="24"/>
          <w:szCs w:val="24"/>
        </w:rPr>
      </w:pPr>
    </w:p>
    <w:p w14:paraId="0E56C0AB" w14:textId="6F90C6AF" w:rsidR="00C95532" w:rsidRPr="001E73A8" w:rsidRDefault="00C95532" w:rsidP="00C95532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Buscar</w:t>
      </w:r>
    </w:p>
    <w:p w14:paraId="4FC3E7D7" w14:textId="45E0F53E" w:rsidR="003977E6" w:rsidRPr="001E73A8" w:rsidRDefault="00C95532" w:rsidP="007B6653">
      <w:pPr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El usuario podrá buscar por medio de un campo de texto, también podrá cambiar entre las categorías perros y gatos, y en el caso de dar clic en una mascota podrá visualizar sus datos completos.</w:t>
      </w:r>
    </w:p>
    <w:p w14:paraId="1DAA423F" w14:textId="77777777" w:rsidR="00C95532" w:rsidRPr="001E73A8" w:rsidRDefault="00C95532" w:rsidP="00C95532">
      <w:pPr>
        <w:jc w:val="both"/>
        <w:rPr>
          <w:rFonts w:cs="Arial"/>
        </w:rPr>
      </w:pPr>
    </w:p>
    <w:p w14:paraId="27BC2974" w14:textId="6A228A2E" w:rsidR="00C95532" w:rsidRPr="001E73A8" w:rsidRDefault="004E6A46" w:rsidP="00C95532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0325562" wp14:editId="7C7F99D0">
            <wp:extent cx="1490357" cy="2880000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drawing>
          <wp:inline distT="0" distB="0" distL="0" distR="0" wp14:anchorId="4A1BFDC6" wp14:editId="1FEFB131">
            <wp:extent cx="1490357" cy="28800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57C" w14:textId="77777777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6A23B326" w14:textId="769CB33C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7C13357B" w14:textId="1D2A022B" w:rsidR="00C95532" w:rsidRPr="001E73A8" w:rsidRDefault="007B6653" w:rsidP="00C95532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Menú Hamburguesa</w:t>
      </w:r>
    </w:p>
    <w:p w14:paraId="7494FD5B" w14:textId="3B7CA005" w:rsidR="00C95532" w:rsidRPr="001E73A8" w:rsidRDefault="007B6653" w:rsidP="003977E6">
      <w:pPr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 xml:space="preserve">El usuario podrá visualizar un menú superpuesto al presionar el </w:t>
      </w:r>
      <w:proofErr w:type="gramStart"/>
      <w:r w:rsidRPr="001E73A8">
        <w:rPr>
          <w:rFonts w:cs="Arial"/>
          <w:bCs/>
          <w:sz w:val="24"/>
          <w:szCs w:val="24"/>
        </w:rPr>
        <w:t>menú hamburguesa</w:t>
      </w:r>
      <w:proofErr w:type="gramEnd"/>
      <w:r w:rsidRPr="001E73A8">
        <w:rPr>
          <w:rFonts w:cs="Arial"/>
          <w:bCs/>
          <w:sz w:val="24"/>
          <w:szCs w:val="24"/>
        </w:rPr>
        <w:t xml:space="preserve"> y tendrá la posibilidad de ir diferentes secciones.</w:t>
      </w:r>
    </w:p>
    <w:p w14:paraId="3713A281" w14:textId="77777777" w:rsidR="007B6653" w:rsidRPr="001E73A8" w:rsidRDefault="007B6653" w:rsidP="003977E6">
      <w:pPr>
        <w:rPr>
          <w:rFonts w:cs="Arial"/>
          <w:bCs/>
          <w:sz w:val="24"/>
          <w:szCs w:val="24"/>
        </w:rPr>
      </w:pPr>
    </w:p>
    <w:p w14:paraId="57A9D98E" w14:textId="037AB51E" w:rsidR="007B6653" w:rsidRPr="001E73A8" w:rsidRDefault="00A11CC6" w:rsidP="007B6653">
      <w:pPr>
        <w:jc w:val="center"/>
        <w:rPr>
          <w:rFonts w:cs="Arial"/>
          <w:b/>
          <w:sz w:val="24"/>
          <w:szCs w:val="24"/>
        </w:rPr>
      </w:pPr>
      <w:r>
        <w:rPr>
          <w:rFonts w:cs="Arial"/>
          <w:bCs/>
          <w:noProof/>
          <w:sz w:val="24"/>
          <w:szCs w:val="24"/>
        </w:rPr>
        <w:drawing>
          <wp:inline distT="0" distB="0" distL="0" distR="0" wp14:anchorId="1582EBCF" wp14:editId="5A9D289C">
            <wp:extent cx="1490357" cy="2880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28F9" w14:textId="45DFA9AE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307D4E28" w14:textId="522C151E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57D4B9EC" w14:textId="439E6C6A" w:rsidR="007B6653" w:rsidRPr="001E73A8" w:rsidRDefault="007B6653" w:rsidP="007B6653">
      <w:pPr>
        <w:spacing w:line="360" w:lineRule="auto"/>
        <w:rPr>
          <w:rFonts w:cs="Arial"/>
          <w:b/>
          <w:sz w:val="24"/>
          <w:szCs w:val="24"/>
        </w:rPr>
      </w:pPr>
      <w:r w:rsidRPr="001E73A8">
        <w:rPr>
          <w:rFonts w:cs="Arial"/>
          <w:b/>
          <w:sz w:val="24"/>
          <w:szCs w:val="24"/>
        </w:rPr>
        <w:t>Visualizar</w:t>
      </w:r>
    </w:p>
    <w:p w14:paraId="00330FC5" w14:textId="23DA896A" w:rsidR="00C95532" w:rsidRPr="001E73A8" w:rsidRDefault="007B6653" w:rsidP="003977E6">
      <w:pPr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El usuario podrá ver las características de la mascota y si es el caso llevarla a casa.</w:t>
      </w:r>
    </w:p>
    <w:p w14:paraId="11D663FA" w14:textId="4B43CF76" w:rsidR="007B6653" w:rsidRPr="001E73A8" w:rsidRDefault="007B6653" w:rsidP="00A11CC6">
      <w:pPr>
        <w:jc w:val="center"/>
        <w:rPr>
          <w:rFonts w:cs="Arial"/>
          <w:bCs/>
          <w:sz w:val="24"/>
          <w:szCs w:val="24"/>
        </w:rPr>
      </w:pPr>
    </w:p>
    <w:p w14:paraId="27995312" w14:textId="77777777" w:rsidR="007B6653" w:rsidRPr="001E73A8" w:rsidRDefault="007B6653" w:rsidP="007B6653">
      <w:pPr>
        <w:jc w:val="center"/>
        <w:rPr>
          <w:rFonts w:cs="Arial"/>
        </w:rPr>
      </w:pPr>
      <w:r w:rsidRPr="001E73A8">
        <w:rPr>
          <w:rFonts w:cs="Arial"/>
          <w:noProof/>
        </w:rPr>
        <w:drawing>
          <wp:inline distT="0" distB="0" distL="0" distR="0" wp14:anchorId="4014AA03" wp14:editId="73CB1213">
            <wp:extent cx="1490410" cy="288000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3A8">
        <w:rPr>
          <w:rFonts w:cs="Arial"/>
          <w:noProof/>
        </w:rPr>
        <w:drawing>
          <wp:inline distT="0" distB="0" distL="0" distR="0" wp14:anchorId="50814CB3" wp14:editId="0B685B27">
            <wp:extent cx="1490410" cy="288000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A421" w14:textId="77777777" w:rsidR="007B6653" w:rsidRPr="001E73A8" w:rsidRDefault="007B6653" w:rsidP="003977E6">
      <w:pPr>
        <w:rPr>
          <w:rFonts w:cs="Arial"/>
          <w:b/>
          <w:sz w:val="24"/>
          <w:szCs w:val="24"/>
        </w:rPr>
      </w:pPr>
    </w:p>
    <w:p w14:paraId="4A1BC720" w14:textId="26B2EE4B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396C7AA7" w14:textId="11AA367B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088C0967" w14:textId="7F515F20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6FBB3CFE" w14:textId="7D1FCB8A" w:rsidR="00C95532" w:rsidRPr="001E73A8" w:rsidRDefault="00C95532" w:rsidP="003977E6">
      <w:pPr>
        <w:rPr>
          <w:rFonts w:cs="Arial"/>
          <w:b/>
          <w:sz w:val="24"/>
          <w:szCs w:val="24"/>
        </w:rPr>
      </w:pPr>
    </w:p>
    <w:p w14:paraId="47D0634B" w14:textId="77777777" w:rsidR="00C95532" w:rsidRPr="001E73A8" w:rsidRDefault="00C95532" w:rsidP="003977E6">
      <w:pPr>
        <w:rPr>
          <w:rFonts w:cs="Arial"/>
          <w:b/>
          <w:sz w:val="32"/>
          <w:szCs w:val="32"/>
          <w:u w:val="single"/>
        </w:rPr>
      </w:pPr>
    </w:p>
    <w:p w14:paraId="559EE0CA" w14:textId="205885FE" w:rsidR="00E33388" w:rsidRPr="001E73A8" w:rsidRDefault="00E33388" w:rsidP="00E33388">
      <w:pPr>
        <w:rPr>
          <w:rFonts w:cs="Arial"/>
          <w:b/>
          <w:sz w:val="32"/>
          <w:szCs w:val="32"/>
          <w:u w:val="single"/>
        </w:rPr>
      </w:pPr>
      <w:r w:rsidRPr="001E73A8">
        <w:rPr>
          <w:rFonts w:cs="Arial"/>
          <w:b/>
          <w:sz w:val="32"/>
          <w:szCs w:val="32"/>
          <w:u w:val="single"/>
        </w:rPr>
        <w:t>INSTRUCCIONES PARA EL COMPETIDOR</w:t>
      </w:r>
    </w:p>
    <w:p w14:paraId="0604590C" w14:textId="77777777" w:rsidR="00E33388" w:rsidRPr="001E73A8" w:rsidRDefault="00E33388" w:rsidP="00E33388">
      <w:pPr>
        <w:rPr>
          <w:rFonts w:cs="Arial"/>
          <w:b/>
          <w:sz w:val="24"/>
          <w:szCs w:val="24"/>
          <w:u w:val="single"/>
        </w:rPr>
      </w:pPr>
    </w:p>
    <w:p w14:paraId="6AD499A6" w14:textId="77777777" w:rsidR="00E33388" w:rsidRPr="001E73A8" w:rsidRDefault="00E33388" w:rsidP="00E33388">
      <w:pPr>
        <w:rPr>
          <w:rFonts w:cs="Arial"/>
          <w:b/>
          <w:sz w:val="24"/>
          <w:szCs w:val="24"/>
          <w:u w:val="single"/>
        </w:rPr>
      </w:pPr>
    </w:p>
    <w:p w14:paraId="2BE9E037" w14:textId="63C35E97" w:rsidR="00432A4F" w:rsidRPr="001E73A8" w:rsidRDefault="00432A4F" w:rsidP="001E73A8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 xml:space="preserve">Siga las </w:t>
      </w:r>
      <w:r w:rsidR="001E73A8" w:rsidRPr="001E73A8">
        <w:rPr>
          <w:rFonts w:cs="Arial"/>
          <w:bCs/>
          <w:sz w:val="24"/>
          <w:szCs w:val="24"/>
        </w:rPr>
        <w:t xml:space="preserve">siguientes </w:t>
      </w:r>
      <w:r w:rsidRPr="001E73A8">
        <w:rPr>
          <w:rFonts w:cs="Arial"/>
          <w:bCs/>
          <w:sz w:val="24"/>
          <w:szCs w:val="24"/>
        </w:rPr>
        <w:t xml:space="preserve">instrucciones </w:t>
      </w:r>
      <w:r w:rsidR="001E73A8">
        <w:rPr>
          <w:rFonts w:cs="Arial"/>
          <w:bCs/>
          <w:sz w:val="24"/>
          <w:szCs w:val="24"/>
        </w:rPr>
        <w:t>para entregar</w:t>
      </w:r>
      <w:r w:rsidRPr="001E73A8">
        <w:rPr>
          <w:rFonts w:cs="Arial"/>
          <w:bCs/>
          <w:sz w:val="24"/>
          <w:szCs w:val="24"/>
        </w:rPr>
        <w:t xml:space="preserve"> su trabajo.</w:t>
      </w:r>
    </w:p>
    <w:p w14:paraId="2AB71853" w14:textId="181F1B4D" w:rsidR="00432A4F" w:rsidRDefault="001E73A8" w:rsidP="001E73A8">
      <w:pPr>
        <w:pStyle w:val="PargrafodaLista"/>
        <w:numPr>
          <w:ilvl w:val="0"/>
          <w:numId w:val="12"/>
        </w:numPr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Los recursos multimedia est</w:t>
      </w:r>
      <w:r>
        <w:rPr>
          <w:rFonts w:cs="Arial"/>
          <w:bCs/>
          <w:sz w:val="24"/>
          <w:szCs w:val="24"/>
        </w:rPr>
        <w:t>á</w:t>
      </w:r>
      <w:r w:rsidRPr="001E73A8">
        <w:rPr>
          <w:rFonts w:cs="Arial"/>
          <w:bCs/>
          <w:sz w:val="24"/>
          <w:szCs w:val="24"/>
        </w:rPr>
        <w:t>n disponibles en el archivo comprimido "03-layout.zip". Puede modificar los archivos suministrados y crear nuevos archivos multimedia para garantizar su correcta funcionalidad y lograr un maquetado lo m</w:t>
      </w:r>
      <w:r>
        <w:rPr>
          <w:rFonts w:cs="Arial"/>
          <w:bCs/>
          <w:sz w:val="24"/>
          <w:szCs w:val="24"/>
        </w:rPr>
        <w:t>á</w:t>
      </w:r>
      <w:r w:rsidRPr="001E73A8">
        <w:rPr>
          <w:rFonts w:cs="Arial"/>
          <w:bCs/>
          <w:sz w:val="24"/>
          <w:szCs w:val="24"/>
        </w:rPr>
        <w:t>s cercano a los dise</w:t>
      </w:r>
      <w:r>
        <w:rPr>
          <w:rFonts w:cs="Arial"/>
          <w:bCs/>
          <w:sz w:val="24"/>
          <w:szCs w:val="24"/>
        </w:rPr>
        <w:t>ñ</w:t>
      </w:r>
      <w:r w:rsidRPr="001E73A8">
        <w:rPr>
          <w:rFonts w:cs="Arial"/>
          <w:bCs/>
          <w:sz w:val="24"/>
          <w:szCs w:val="24"/>
        </w:rPr>
        <w:t>os y prototipo.</w:t>
      </w:r>
    </w:p>
    <w:p w14:paraId="7C671CA1" w14:textId="77777777" w:rsidR="001E73A8" w:rsidRPr="001E73A8" w:rsidRDefault="001E73A8" w:rsidP="001E73A8">
      <w:pPr>
        <w:pStyle w:val="PargrafodaLista"/>
        <w:jc w:val="both"/>
        <w:rPr>
          <w:rFonts w:cs="Arial"/>
          <w:bCs/>
          <w:sz w:val="24"/>
          <w:szCs w:val="24"/>
        </w:rPr>
      </w:pPr>
    </w:p>
    <w:p w14:paraId="79505FED" w14:textId="750F7411" w:rsidR="001E73A8" w:rsidRDefault="001E73A8" w:rsidP="001E73A8">
      <w:pPr>
        <w:pStyle w:val="PargrafodaLista"/>
        <w:numPr>
          <w:ilvl w:val="0"/>
          <w:numId w:val="12"/>
        </w:numPr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>Guarde y trabaje la maquetaci</w:t>
      </w:r>
      <w:r>
        <w:rPr>
          <w:rFonts w:cs="Arial"/>
          <w:bCs/>
          <w:sz w:val="24"/>
          <w:szCs w:val="24"/>
        </w:rPr>
        <w:t>ó</w:t>
      </w:r>
      <w:r w:rsidRPr="001E73A8">
        <w:rPr>
          <w:rFonts w:cs="Arial"/>
          <w:bCs/>
          <w:sz w:val="24"/>
          <w:szCs w:val="24"/>
        </w:rPr>
        <w:t>n en un directorio en el escritorio llamado "XX-module03 ". Aseg</w:t>
      </w:r>
      <w:r>
        <w:rPr>
          <w:rFonts w:cs="Arial"/>
          <w:bCs/>
          <w:sz w:val="24"/>
          <w:szCs w:val="24"/>
        </w:rPr>
        <w:t>ú</w:t>
      </w:r>
      <w:r w:rsidRPr="001E73A8">
        <w:rPr>
          <w:rFonts w:cs="Arial"/>
          <w:bCs/>
          <w:sz w:val="24"/>
          <w:szCs w:val="24"/>
        </w:rPr>
        <w:t>rese de que su archivo principal se llame index.html.</w:t>
      </w:r>
    </w:p>
    <w:p w14:paraId="6CE4946D" w14:textId="77777777" w:rsidR="001E73A8" w:rsidRPr="001E73A8" w:rsidRDefault="001E73A8" w:rsidP="001E73A8">
      <w:pPr>
        <w:pStyle w:val="PargrafodaLista"/>
        <w:rPr>
          <w:rFonts w:cs="Arial"/>
          <w:bCs/>
          <w:sz w:val="24"/>
          <w:szCs w:val="24"/>
        </w:rPr>
      </w:pPr>
    </w:p>
    <w:p w14:paraId="408E787A" w14:textId="18A103EF" w:rsidR="00432A4F" w:rsidRPr="001E73A8" w:rsidRDefault="00432A4F" w:rsidP="001E73A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t xml:space="preserve">Asegúrese de que su </w:t>
      </w:r>
      <w:r w:rsidR="00137A34" w:rsidRPr="001E73A8">
        <w:rPr>
          <w:rFonts w:cs="Arial"/>
          <w:bCs/>
          <w:sz w:val="24"/>
          <w:szCs w:val="24"/>
        </w:rPr>
        <w:t>sitio</w:t>
      </w:r>
      <w:r w:rsidRPr="001E73A8">
        <w:rPr>
          <w:rFonts w:cs="Arial"/>
          <w:bCs/>
          <w:sz w:val="24"/>
          <w:szCs w:val="24"/>
        </w:rPr>
        <w:t xml:space="preserve"> pueda iniciarse cuando se acceda a la dirección </w:t>
      </w:r>
      <w:r w:rsidRPr="001E73A8">
        <w:rPr>
          <w:rFonts w:cs="Arial"/>
          <w:bCs/>
          <w:sz w:val="24"/>
          <w:szCs w:val="24"/>
        </w:rPr>
        <w:br/>
      </w:r>
      <w:hyperlink w:history="1">
        <w:r w:rsidRPr="001E73A8">
          <w:rPr>
            <w:rStyle w:val="Hyperlink"/>
            <w:rFonts w:cs="Arial"/>
            <w:bCs/>
            <w:sz w:val="24"/>
            <w:szCs w:val="24"/>
          </w:rPr>
          <w:t>http://&lt;dominio&gt;/XX_module0</w:t>
        </w:r>
        <w:r w:rsidR="00137A34" w:rsidRPr="001E73A8">
          <w:rPr>
            <w:rStyle w:val="Hyperlink"/>
            <w:rFonts w:cs="Arial"/>
            <w:bCs/>
            <w:sz w:val="24"/>
            <w:szCs w:val="24"/>
          </w:rPr>
          <w:t>3</w:t>
        </w:r>
      </w:hyperlink>
      <w:r w:rsidRPr="001E73A8">
        <w:rPr>
          <w:rFonts w:cs="Arial"/>
          <w:bCs/>
          <w:sz w:val="24"/>
          <w:szCs w:val="24"/>
        </w:rPr>
        <w:t xml:space="preserve"> </w:t>
      </w:r>
    </w:p>
    <w:p w14:paraId="286CA7D7" w14:textId="3BFA6469" w:rsidR="00227DF7" w:rsidRPr="001E73A8" w:rsidRDefault="00432A4F" w:rsidP="001E73A8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E73A8">
        <w:rPr>
          <w:rFonts w:cs="Arial"/>
          <w:bCs/>
          <w:sz w:val="24"/>
          <w:szCs w:val="24"/>
        </w:rPr>
        <w:br/>
        <w:t>* XX es el código de su país.</w:t>
      </w:r>
    </w:p>
    <w:sectPr w:rsidR="00227DF7" w:rsidRPr="001E73A8" w:rsidSect="005860A0">
      <w:headerReference w:type="default" r:id="rId15"/>
      <w:footerReference w:type="default" r:id="rId16"/>
      <w:pgSz w:w="11907" w:h="16839" w:code="9"/>
      <w:pgMar w:top="2410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1EA63" w14:textId="77777777" w:rsidR="007826F8" w:rsidRDefault="007826F8" w:rsidP="00A11118">
      <w:r>
        <w:separator/>
      </w:r>
    </w:p>
  </w:endnote>
  <w:endnote w:type="continuationSeparator" w:id="0">
    <w:p w14:paraId="7D2D6F8A" w14:textId="77777777" w:rsidR="007826F8" w:rsidRDefault="007826F8" w:rsidP="00A11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quare721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4330"/>
      <w:gridCol w:w="2899"/>
      <w:gridCol w:w="2410"/>
    </w:tblGrid>
    <w:tr w:rsidR="00034578" w:rsidRPr="00121653" w14:paraId="2F351328" w14:textId="77777777" w:rsidTr="001B3155">
      <w:trPr>
        <w:cantSplit/>
      </w:trPr>
      <w:tc>
        <w:tcPr>
          <w:tcW w:w="4428" w:type="dxa"/>
        </w:tcPr>
        <w:p w14:paraId="4B2F70A7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14:paraId="76018830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464" w:type="dxa"/>
        </w:tcPr>
        <w:p w14:paraId="33D28B41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</w:tr>
    <w:tr w:rsidR="00034578" w:rsidRPr="00121653" w14:paraId="13BC4447" w14:textId="77777777" w:rsidTr="001B3155">
      <w:trPr>
        <w:cantSplit/>
      </w:trPr>
      <w:tc>
        <w:tcPr>
          <w:tcW w:w="4428" w:type="dxa"/>
        </w:tcPr>
        <w:p w14:paraId="222CB781" w14:textId="2026618B" w:rsidR="00897212" w:rsidRPr="00121653" w:rsidRDefault="00034578" w:rsidP="000304AC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Proyecto Prueba</w:t>
          </w:r>
        </w:p>
        <w:p w14:paraId="28889EC4" w14:textId="6421C299" w:rsidR="00897212" w:rsidRPr="00121653" w:rsidRDefault="00A47FAD" w:rsidP="000304AC">
          <w:pPr>
            <w:pStyle w:val="Rodap"/>
          </w:pPr>
          <w:r w:rsidRPr="00121653">
            <w:rPr>
              <w:sz w:val="16"/>
            </w:rPr>
            <w:t>WS</w:t>
          </w:r>
          <w:r w:rsidR="00034578" w:rsidRPr="00121653">
            <w:rPr>
              <w:sz w:val="16"/>
            </w:rPr>
            <w:t>A2021</w:t>
          </w:r>
          <w:r w:rsidRPr="00121653">
            <w:rPr>
              <w:sz w:val="16"/>
            </w:rPr>
            <w:t>_</w:t>
          </w:r>
          <w:r w:rsidR="00034578" w:rsidRPr="00121653">
            <w:rPr>
              <w:sz w:val="16"/>
            </w:rPr>
            <w:t>T</w:t>
          </w:r>
          <w:r w:rsidRPr="00121653">
            <w:rPr>
              <w:sz w:val="16"/>
            </w:rPr>
            <w:t>P</w:t>
          </w:r>
          <w:r w:rsidR="00FF2E39" w:rsidRPr="00121653">
            <w:rPr>
              <w:sz w:val="16"/>
            </w:rPr>
            <w:t>17</w:t>
          </w:r>
          <w:r w:rsidR="00E33388" w:rsidRPr="00121653">
            <w:rPr>
              <w:sz w:val="16"/>
            </w:rPr>
            <w:t xml:space="preserve">                            </w:t>
          </w:r>
        </w:p>
        <w:p w14:paraId="1C3F82F2" w14:textId="77777777" w:rsidR="00897212" w:rsidRPr="00121653" w:rsidRDefault="00897212" w:rsidP="001B3155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14:paraId="4B8F4B2A" w14:textId="62C0BFC2" w:rsidR="00897212" w:rsidRPr="00121653" w:rsidRDefault="00E33388" w:rsidP="001B3155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M</w:t>
          </w:r>
          <w:r w:rsidR="00154948">
            <w:rPr>
              <w:sz w:val="16"/>
            </w:rPr>
            <w:t>ó</w:t>
          </w:r>
          <w:r w:rsidRPr="00121653">
            <w:rPr>
              <w:sz w:val="16"/>
            </w:rPr>
            <w:t>dul</w:t>
          </w:r>
          <w:r w:rsidR="00121653" w:rsidRPr="00121653">
            <w:rPr>
              <w:sz w:val="16"/>
            </w:rPr>
            <w:t>o</w:t>
          </w:r>
          <w:r w:rsidRPr="00121653">
            <w:rPr>
              <w:sz w:val="16"/>
            </w:rPr>
            <w:t xml:space="preserve"> </w:t>
          </w:r>
          <w:r w:rsidR="00403D66" w:rsidRPr="00121653">
            <w:rPr>
              <w:sz w:val="16"/>
            </w:rPr>
            <w:t>0</w:t>
          </w:r>
          <w:r w:rsidR="008E5679" w:rsidRPr="00121653">
            <w:rPr>
              <w:sz w:val="16"/>
            </w:rPr>
            <w:t>3</w:t>
          </w:r>
          <w:r w:rsidR="007E014B" w:rsidRPr="00121653">
            <w:rPr>
              <w:sz w:val="16"/>
            </w:rPr>
            <w:t xml:space="preserve"> – </w:t>
          </w:r>
          <w:r w:rsidR="008E5679" w:rsidRPr="00121653">
            <w:rPr>
              <w:sz w:val="16"/>
            </w:rPr>
            <w:t>LAYOUT</w:t>
          </w:r>
          <w:r w:rsidRPr="00121653">
            <w:rPr>
              <w:sz w:val="16"/>
            </w:rPr>
            <w:t xml:space="preserve">                          </w:t>
          </w:r>
        </w:p>
        <w:p w14:paraId="53436E83" w14:textId="7665A3FC" w:rsidR="00897212" w:rsidRPr="00121653" w:rsidRDefault="00121653" w:rsidP="001B3155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Fecha</w:t>
          </w:r>
          <w:r w:rsidR="00B5265B" w:rsidRPr="00121653">
            <w:rPr>
              <w:sz w:val="16"/>
            </w:rPr>
            <w:t xml:space="preserve">: </w:t>
          </w:r>
          <w:r w:rsidR="004B4CFD" w:rsidRPr="00121653">
            <w:rPr>
              <w:sz w:val="16"/>
            </w:rPr>
            <w:t>15</w:t>
          </w:r>
          <w:r w:rsidR="00034578" w:rsidRPr="00121653">
            <w:rPr>
              <w:sz w:val="16"/>
            </w:rPr>
            <w:t>/</w:t>
          </w:r>
          <w:r w:rsidR="004B4CFD" w:rsidRPr="00121653">
            <w:rPr>
              <w:sz w:val="16"/>
            </w:rPr>
            <w:t>1</w:t>
          </w:r>
          <w:r w:rsidR="00113F5C" w:rsidRPr="00121653">
            <w:rPr>
              <w:sz w:val="16"/>
            </w:rPr>
            <w:t>1</w:t>
          </w:r>
          <w:r w:rsidR="00034578" w:rsidRPr="00121653">
            <w:rPr>
              <w:sz w:val="16"/>
            </w:rPr>
            <w:t>/2021</w:t>
          </w:r>
        </w:p>
      </w:tc>
      <w:tc>
        <w:tcPr>
          <w:tcW w:w="2464" w:type="dxa"/>
        </w:tcPr>
        <w:p w14:paraId="5CF372C7" w14:textId="0B512227" w:rsidR="00897212" w:rsidRPr="00121653" w:rsidRDefault="00121653" w:rsidP="001B3155">
          <w:pPr>
            <w:pStyle w:val="Rodap"/>
            <w:jc w:val="right"/>
            <w:rPr>
              <w:rStyle w:val="Nmerodepgina"/>
            </w:rPr>
          </w:pPr>
          <w:r w:rsidRPr="00121653">
            <w:rPr>
              <w:sz w:val="16"/>
            </w:rPr>
            <w:t>Versión</w:t>
          </w:r>
          <w:r w:rsidR="00E33388" w:rsidRPr="00121653">
            <w:rPr>
              <w:sz w:val="16"/>
            </w:rPr>
            <w:t>: 1.0</w:t>
          </w:r>
        </w:p>
        <w:p w14:paraId="0287184F" w14:textId="77777777" w:rsidR="00897212" w:rsidRPr="00121653" w:rsidRDefault="00897212" w:rsidP="001B3155">
          <w:pPr>
            <w:pStyle w:val="Rodap"/>
            <w:jc w:val="right"/>
            <w:rPr>
              <w:sz w:val="16"/>
            </w:rPr>
          </w:pP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PAGE </w:instrText>
          </w:r>
          <w:r w:rsidRPr="00121653">
            <w:rPr>
              <w:rStyle w:val="Nmerodepgina"/>
            </w:rPr>
            <w:fldChar w:fldCharType="separate"/>
          </w:r>
          <w:r w:rsidR="00835BE3" w:rsidRPr="00121653">
            <w:rPr>
              <w:rStyle w:val="Nmerodepgina"/>
              <w:noProof/>
            </w:rPr>
            <w:t>3</w:t>
          </w:r>
          <w:r w:rsidRPr="00121653">
            <w:rPr>
              <w:rStyle w:val="Nmerodepgina"/>
            </w:rPr>
            <w:fldChar w:fldCharType="end"/>
          </w:r>
          <w:r w:rsidRPr="00121653">
            <w:rPr>
              <w:rStyle w:val="Nmerodepgina"/>
            </w:rPr>
            <w:t xml:space="preserve"> of </w:t>
          </w: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NUMPAGES </w:instrText>
          </w:r>
          <w:r w:rsidRPr="00121653">
            <w:rPr>
              <w:rStyle w:val="Nmerodepgina"/>
            </w:rPr>
            <w:fldChar w:fldCharType="separate"/>
          </w:r>
          <w:r w:rsidR="00835BE3" w:rsidRPr="00121653">
            <w:rPr>
              <w:rStyle w:val="Nmerodepgina"/>
              <w:noProof/>
            </w:rPr>
            <w:t>4</w:t>
          </w:r>
          <w:r w:rsidRPr="00121653">
            <w:rPr>
              <w:rStyle w:val="Nmerodepgina"/>
            </w:rPr>
            <w:fldChar w:fldCharType="end"/>
          </w:r>
        </w:p>
      </w:tc>
    </w:tr>
  </w:tbl>
  <w:p w14:paraId="38940667" w14:textId="77777777" w:rsidR="00897212" w:rsidRPr="000A556C" w:rsidRDefault="00897212" w:rsidP="00A11118">
    <w:pPr>
      <w:pStyle w:val="footer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0DF56" w14:textId="77777777" w:rsidR="007826F8" w:rsidRDefault="007826F8" w:rsidP="00A11118">
      <w:r>
        <w:separator/>
      </w:r>
    </w:p>
  </w:footnote>
  <w:footnote w:type="continuationSeparator" w:id="0">
    <w:p w14:paraId="55F33076" w14:textId="77777777" w:rsidR="007826F8" w:rsidRDefault="007826F8" w:rsidP="00A11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36D61" w14:textId="77539A63" w:rsidR="00897212" w:rsidRDefault="00B2456F" w:rsidP="00A11118">
    <w:pPr>
      <w:pStyle w:val="Cabealh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7E93FF0" wp14:editId="1900608E">
          <wp:simplePos x="0" y="0"/>
          <wp:positionH relativeFrom="column">
            <wp:posOffset>-72390</wp:posOffset>
          </wp:positionH>
          <wp:positionV relativeFrom="paragraph">
            <wp:posOffset>11430</wp:posOffset>
          </wp:positionV>
          <wp:extent cx="1983105" cy="1079500"/>
          <wp:effectExtent l="0" t="0" r="0" b="635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3105" cy="1079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5CBE95C" wp14:editId="12161896">
          <wp:simplePos x="0" y="0"/>
          <wp:positionH relativeFrom="column">
            <wp:posOffset>5215890</wp:posOffset>
          </wp:positionH>
          <wp:positionV relativeFrom="paragraph">
            <wp:posOffset>1905</wp:posOffset>
          </wp:positionV>
          <wp:extent cx="1054735" cy="899795"/>
          <wp:effectExtent l="0" t="0" r="0" b="0"/>
          <wp:wrapNone/>
          <wp:docPr id="16" name="Imagem 16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, nome da empresa&#10;&#10;Descrição gerada automaticament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5473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Num1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B91587F"/>
    <w:multiLevelType w:val="multilevel"/>
    <w:tmpl w:val="85885B52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195B6665"/>
    <w:multiLevelType w:val="hybridMultilevel"/>
    <w:tmpl w:val="04CC5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E49CC"/>
    <w:multiLevelType w:val="hybridMultilevel"/>
    <w:tmpl w:val="EF5E844C"/>
    <w:lvl w:ilvl="0" w:tplc="DB48132A">
      <w:start w:val="1"/>
      <w:numFmt w:val="decimal"/>
      <w:pStyle w:val="OC-Ttulo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2761FA"/>
    <w:multiLevelType w:val="multilevel"/>
    <w:tmpl w:val="1BF01CDA"/>
    <w:styleLink w:val="WWNum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 w15:restartNumberingAfterBreak="0">
    <w:nsid w:val="1F746E15"/>
    <w:multiLevelType w:val="hybridMultilevel"/>
    <w:tmpl w:val="CAE683EC"/>
    <w:lvl w:ilvl="0" w:tplc="88FED76E">
      <w:start w:val="1"/>
      <w:numFmt w:val="bullet"/>
      <w:pStyle w:val="tablesub-bullet"/>
      <w:lvlText w:val="-"/>
      <w:lvlJc w:val="left"/>
      <w:pPr>
        <w:ind w:left="1004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9433168"/>
    <w:multiLevelType w:val="hybridMultilevel"/>
    <w:tmpl w:val="5C4C58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93F65"/>
    <w:multiLevelType w:val="hybridMultilevel"/>
    <w:tmpl w:val="923CA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03D89"/>
    <w:multiLevelType w:val="hybridMultilevel"/>
    <w:tmpl w:val="8402A6A6"/>
    <w:lvl w:ilvl="0" w:tplc="A90CBDDE">
      <w:start w:val="1"/>
      <w:numFmt w:val="lowerLetter"/>
      <w:pStyle w:val="lett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117FE"/>
    <w:multiLevelType w:val="hybridMultilevel"/>
    <w:tmpl w:val="8D1CD25A"/>
    <w:lvl w:ilvl="0" w:tplc="B77CAA8E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80A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76E08"/>
    <w:multiLevelType w:val="hybridMultilevel"/>
    <w:tmpl w:val="3CD649E4"/>
    <w:lvl w:ilvl="0" w:tplc="0A223C3C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22D83"/>
    <w:multiLevelType w:val="multilevel"/>
    <w:tmpl w:val="FEC6797E"/>
    <w:lvl w:ilvl="0">
      <w:start w:val="1"/>
      <w:numFmt w:val="decimal"/>
      <w:lvlText w:val="%1."/>
      <w:lvlJc w:val="left"/>
      <w:pPr>
        <w:ind w:left="454" w:hanging="454"/>
      </w:pPr>
      <w:rPr>
        <w:rFonts w:ascii="Arial" w:hAnsi="Arial" w:hint="default"/>
        <w:b/>
        <w:i w:val="0"/>
        <w:sz w:val="24"/>
        <w:u w:val="none"/>
      </w:rPr>
    </w:lvl>
    <w:lvl w:ilvl="1">
      <w:start w:val="1"/>
      <w:numFmt w:val="decimal"/>
      <w:pStyle w:val="Subsectionheading"/>
      <w:lvlText w:val="%1.%2"/>
      <w:lvlJc w:val="left"/>
      <w:pPr>
        <w:ind w:left="454" w:hanging="454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sub-subsectionheading"/>
      <w:lvlText w:val="%1.%2.%3"/>
      <w:lvlJc w:val="left"/>
      <w:pPr>
        <w:tabs>
          <w:tab w:val="num" w:pos="1247"/>
        </w:tabs>
        <w:ind w:left="1247" w:hanging="793"/>
      </w:pPr>
      <w:rPr>
        <w:rFonts w:ascii="Arial" w:hAnsi="Arial" w:hint="default"/>
        <w:b w:val="0"/>
        <w:i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CDD6FE8"/>
    <w:multiLevelType w:val="hybridMultilevel"/>
    <w:tmpl w:val="AF4C94EA"/>
    <w:lvl w:ilvl="0" w:tplc="7CD0DE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pStyle w:val="bullet-sub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pStyle w:val="bullet-sub-su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70B29"/>
    <w:multiLevelType w:val="hybridMultilevel"/>
    <w:tmpl w:val="C14CF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B5DB3"/>
    <w:multiLevelType w:val="hybridMultilevel"/>
    <w:tmpl w:val="9888124E"/>
    <w:lvl w:ilvl="0" w:tplc="0C5A37C6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0F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A6056"/>
    <w:multiLevelType w:val="hybridMultilevel"/>
    <w:tmpl w:val="3D4010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65246F"/>
    <w:multiLevelType w:val="multilevel"/>
    <w:tmpl w:val="FFBECE46"/>
    <w:styleLink w:val="WWNum16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"/>
      <w:lvlJc w:val="left"/>
      <w:rPr>
        <w:rFonts w:ascii="Symbol" w:hAnsi="Symbol"/>
      </w:rPr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8"/>
  </w:num>
  <w:num w:numId="5">
    <w:abstractNumId w:val="11"/>
  </w:num>
  <w:num w:numId="6">
    <w:abstractNumId w:val="9"/>
  </w:num>
  <w:num w:numId="7">
    <w:abstractNumId w:val="5"/>
  </w:num>
  <w:num w:numId="8">
    <w:abstractNumId w:val="4"/>
  </w:num>
  <w:num w:numId="9">
    <w:abstractNumId w:val="16"/>
  </w:num>
  <w:num w:numId="10">
    <w:abstractNumId w:val="1"/>
  </w:num>
  <w:num w:numId="11">
    <w:abstractNumId w:val="3"/>
  </w:num>
  <w:num w:numId="12">
    <w:abstractNumId w:val="2"/>
  </w:num>
  <w:num w:numId="13">
    <w:abstractNumId w:val="6"/>
  </w:num>
  <w:num w:numId="14">
    <w:abstractNumId w:val="15"/>
  </w:num>
  <w:num w:numId="15">
    <w:abstractNumId w:val="7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6"/>
    <w:rsid w:val="00001E49"/>
    <w:rsid w:val="00004C40"/>
    <w:rsid w:val="00010F1C"/>
    <w:rsid w:val="0001441A"/>
    <w:rsid w:val="00014ECB"/>
    <w:rsid w:val="0001561C"/>
    <w:rsid w:val="00016A81"/>
    <w:rsid w:val="00025A19"/>
    <w:rsid w:val="000304AC"/>
    <w:rsid w:val="000339AD"/>
    <w:rsid w:val="00034578"/>
    <w:rsid w:val="000446F7"/>
    <w:rsid w:val="00046FAD"/>
    <w:rsid w:val="0005021D"/>
    <w:rsid w:val="000578E8"/>
    <w:rsid w:val="00063D74"/>
    <w:rsid w:val="000650F5"/>
    <w:rsid w:val="00067A63"/>
    <w:rsid w:val="00077928"/>
    <w:rsid w:val="0008779D"/>
    <w:rsid w:val="000A0809"/>
    <w:rsid w:val="000A11B6"/>
    <w:rsid w:val="000B1CDB"/>
    <w:rsid w:val="000B25F2"/>
    <w:rsid w:val="000D0A69"/>
    <w:rsid w:val="000E5425"/>
    <w:rsid w:val="000E6765"/>
    <w:rsid w:val="000F4529"/>
    <w:rsid w:val="000F5FF7"/>
    <w:rsid w:val="000F7D4F"/>
    <w:rsid w:val="00101AB1"/>
    <w:rsid w:val="0010587A"/>
    <w:rsid w:val="00106B3E"/>
    <w:rsid w:val="00110754"/>
    <w:rsid w:val="0011241F"/>
    <w:rsid w:val="00113080"/>
    <w:rsid w:val="00113F5C"/>
    <w:rsid w:val="001174EC"/>
    <w:rsid w:val="00121653"/>
    <w:rsid w:val="00122275"/>
    <w:rsid w:val="00133997"/>
    <w:rsid w:val="00136351"/>
    <w:rsid w:val="00137A34"/>
    <w:rsid w:val="001438F0"/>
    <w:rsid w:val="00145EF7"/>
    <w:rsid w:val="00150C73"/>
    <w:rsid w:val="00153406"/>
    <w:rsid w:val="00154948"/>
    <w:rsid w:val="00160098"/>
    <w:rsid w:val="00161301"/>
    <w:rsid w:val="00164042"/>
    <w:rsid w:val="001732D5"/>
    <w:rsid w:val="00193406"/>
    <w:rsid w:val="001957A8"/>
    <w:rsid w:val="001A79C4"/>
    <w:rsid w:val="001B3155"/>
    <w:rsid w:val="001B35FB"/>
    <w:rsid w:val="001B45C5"/>
    <w:rsid w:val="001B5A23"/>
    <w:rsid w:val="001B5B51"/>
    <w:rsid w:val="001C011A"/>
    <w:rsid w:val="001D5EA7"/>
    <w:rsid w:val="001D7D3F"/>
    <w:rsid w:val="001E091A"/>
    <w:rsid w:val="001E261D"/>
    <w:rsid w:val="001E73A8"/>
    <w:rsid w:val="00205B18"/>
    <w:rsid w:val="0021063C"/>
    <w:rsid w:val="002127DD"/>
    <w:rsid w:val="0021751E"/>
    <w:rsid w:val="00221E9D"/>
    <w:rsid w:val="002230D7"/>
    <w:rsid w:val="00223E1B"/>
    <w:rsid w:val="0022481E"/>
    <w:rsid w:val="00227DF7"/>
    <w:rsid w:val="00231B00"/>
    <w:rsid w:val="0023436B"/>
    <w:rsid w:val="002456B8"/>
    <w:rsid w:val="00250AF5"/>
    <w:rsid w:val="00251471"/>
    <w:rsid w:val="00252D81"/>
    <w:rsid w:val="00255CAF"/>
    <w:rsid w:val="002633D8"/>
    <w:rsid w:val="002762E3"/>
    <w:rsid w:val="002844B7"/>
    <w:rsid w:val="00285E45"/>
    <w:rsid w:val="00287305"/>
    <w:rsid w:val="00287992"/>
    <w:rsid w:val="00293FFC"/>
    <w:rsid w:val="002A408A"/>
    <w:rsid w:val="002B5AE9"/>
    <w:rsid w:val="002C0876"/>
    <w:rsid w:val="002D1F80"/>
    <w:rsid w:val="002D4C6E"/>
    <w:rsid w:val="002D61E9"/>
    <w:rsid w:val="002E1537"/>
    <w:rsid w:val="002F3239"/>
    <w:rsid w:val="002F4691"/>
    <w:rsid w:val="002F5121"/>
    <w:rsid w:val="002F5566"/>
    <w:rsid w:val="002F55C2"/>
    <w:rsid w:val="00301173"/>
    <w:rsid w:val="00307960"/>
    <w:rsid w:val="003122CB"/>
    <w:rsid w:val="003169E6"/>
    <w:rsid w:val="003269CC"/>
    <w:rsid w:val="00327031"/>
    <w:rsid w:val="0033420C"/>
    <w:rsid w:val="003347DD"/>
    <w:rsid w:val="0034328E"/>
    <w:rsid w:val="00344395"/>
    <w:rsid w:val="0035653F"/>
    <w:rsid w:val="003577CE"/>
    <w:rsid w:val="003636D5"/>
    <w:rsid w:val="00363CFC"/>
    <w:rsid w:val="003649EE"/>
    <w:rsid w:val="00364CAC"/>
    <w:rsid w:val="003653B2"/>
    <w:rsid w:val="00375298"/>
    <w:rsid w:val="00384256"/>
    <w:rsid w:val="00390223"/>
    <w:rsid w:val="003977E6"/>
    <w:rsid w:val="003A4A85"/>
    <w:rsid w:val="003A6952"/>
    <w:rsid w:val="003B78E3"/>
    <w:rsid w:val="003C582E"/>
    <w:rsid w:val="003D0F9E"/>
    <w:rsid w:val="003D1F9D"/>
    <w:rsid w:val="003E2497"/>
    <w:rsid w:val="003E7395"/>
    <w:rsid w:val="003F1B71"/>
    <w:rsid w:val="003F2F6E"/>
    <w:rsid w:val="00400B1C"/>
    <w:rsid w:val="004021E8"/>
    <w:rsid w:val="00403D66"/>
    <w:rsid w:val="00405C7C"/>
    <w:rsid w:val="00411278"/>
    <w:rsid w:val="00413B08"/>
    <w:rsid w:val="00426C75"/>
    <w:rsid w:val="00432A4F"/>
    <w:rsid w:val="00442D74"/>
    <w:rsid w:val="004459AD"/>
    <w:rsid w:val="0045553F"/>
    <w:rsid w:val="00462AA7"/>
    <w:rsid w:val="00462C56"/>
    <w:rsid w:val="00466FEA"/>
    <w:rsid w:val="004742A8"/>
    <w:rsid w:val="004743EC"/>
    <w:rsid w:val="00477ECE"/>
    <w:rsid w:val="00481A0A"/>
    <w:rsid w:val="00483A3F"/>
    <w:rsid w:val="004904E9"/>
    <w:rsid w:val="004932D4"/>
    <w:rsid w:val="004A1F4A"/>
    <w:rsid w:val="004A446A"/>
    <w:rsid w:val="004A4FEC"/>
    <w:rsid w:val="004B4CFD"/>
    <w:rsid w:val="004B71C8"/>
    <w:rsid w:val="004C6230"/>
    <w:rsid w:val="004D0D5D"/>
    <w:rsid w:val="004D3CAC"/>
    <w:rsid w:val="004D6885"/>
    <w:rsid w:val="004E3FA9"/>
    <w:rsid w:val="004E6A46"/>
    <w:rsid w:val="005004BD"/>
    <w:rsid w:val="00507CAF"/>
    <w:rsid w:val="00522A5E"/>
    <w:rsid w:val="0053263A"/>
    <w:rsid w:val="00542AED"/>
    <w:rsid w:val="005430BD"/>
    <w:rsid w:val="00543F6C"/>
    <w:rsid w:val="00544BE0"/>
    <w:rsid w:val="00553B3C"/>
    <w:rsid w:val="0056224F"/>
    <w:rsid w:val="005630DE"/>
    <w:rsid w:val="00581DBB"/>
    <w:rsid w:val="0058565A"/>
    <w:rsid w:val="005860A0"/>
    <w:rsid w:val="005901CA"/>
    <w:rsid w:val="005943DD"/>
    <w:rsid w:val="005960A1"/>
    <w:rsid w:val="005961FE"/>
    <w:rsid w:val="005A0B32"/>
    <w:rsid w:val="005A2A3D"/>
    <w:rsid w:val="005A7230"/>
    <w:rsid w:val="005B4CE3"/>
    <w:rsid w:val="005D1DF6"/>
    <w:rsid w:val="005D22BD"/>
    <w:rsid w:val="005D72FB"/>
    <w:rsid w:val="005E14D9"/>
    <w:rsid w:val="005E42AA"/>
    <w:rsid w:val="005E55B9"/>
    <w:rsid w:val="005E63BF"/>
    <w:rsid w:val="005E78B6"/>
    <w:rsid w:val="005F3FA0"/>
    <w:rsid w:val="005F41EC"/>
    <w:rsid w:val="005F449F"/>
    <w:rsid w:val="005F6623"/>
    <w:rsid w:val="006029FA"/>
    <w:rsid w:val="0060332A"/>
    <w:rsid w:val="00607BAE"/>
    <w:rsid w:val="0061682E"/>
    <w:rsid w:val="00616BF9"/>
    <w:rsid w:val="00617885"/>
    <w:rsid w:val="00623107"/>
    <w:rsid w:val="006327D8"/>
    <w:rsid w:val="00634653"/>
    <w:rsid w:val="00636E0D"/>
    <w:rsid w:val="00653651"/>
    <w:rsid w:val="00662701"/>
    <w:rsid w:val="00675176"/>
    <w:rsid w:val="00694E9D"/>
    <w:rsid w:val="00695CED"/>
    <w:rsid w:val="006A1E87"/>
    <w:rsid w:val="006A5268"/>
    <w:rsid w:val="006A7B1B"/>
    <w:rsid w:val="006B378A"/>
    <w:rsid w:val="006B4B25"/>
    <w:rsid w:val="006B7209"/>
    <w:rsid w:val="006C30F0"/>
    <w:rsid w:val="006C52D1"/>
    <w:rsid w:val="006C6DA0"/>
    <w:rsid w:val="006D037F"/>
    <w:rsid w:val="006D2AB9"/>
    <w:rsid w:val="006D4801"/>
    <w:rsid w:val="006D6DF7"/>
    <w:rsid w:val="006D762B"/>
    <w:rsid w:val="006E7201"/>
    <w:rsid w:val="006F3FF5"/>
    <w:rsid w:val="007019CD"/>
    <w:rsid w:val="00707320"/>
    <w:rsid w:val="00710FD0"/>
    <w:rsid w:val="00711168"/>
    <w:rsid w:val="00721FB7"/>
    <w:rsid w:val="00722480"/>
    <w:rsid w:val="0074136F"/>
    <w:rsid w:val="007433D6"/>
    <w:rsid w:val="007518A7"/>
    <w:rsid w:val="0076455C"/>
    <w:rsid w:val="00767D40"/>
    <w:rsid w:val="00772E0D"/>
    <w:rsid w:val="007826F8"/>
    <w:rsid w:val="00785199"/>
    <w:rsid w:val="00785793"/>
    <w:rsid w:val="00786928"/>
    <w:rsid w:val="00796215"/>
    <w:rsid w:val="007A31A2"/>
    <w:rsid w:val="007A372D"/>
    <w:rsid w:val="007A5DC4"/>
    <w:rsid w:val="007A6D47"/>
    <w:rsid w:val="007B1825"/>
    <w:rsid w:val="007B2E4A"/>
    <w:rsid w:val="007B546D"/>
    <w:rsid w:val="007B6653"/>
    <w:rsid w:val="007C2066"/>
    <w:rsid w:val="007C3C31"/>
    <w:rsid w:val="007C67CF"/>
    <w:rsid w:val="007D2B74"/>
    <w:rsid w:val="007E014B"/>
    <w:rsid w:val="007E09F3"/>
    <w:rsid w:val="007E3F64"/>
    <w:rsid w:val="007E50C5"/>
    <w:rsid w:val="007F04FF"/>
    <w:rsid w:val="007F0883"/>
    <w:rsid w:val="007F3526"/>
    <w:rsid w:val="008016A9"/>
    <w:rsid w:val="00803FD9"/>
    <w:rsid w:val="00806B9C"/>
    <w:rsid w:val="00811B8D"/>
    <w:rsid w:val="008143B5"/>
    <w:rsid w:val="0082082C"/>
    <w:rsid w:val="008245CF"/>
    <w:rsid w:val="00824FE9"/>
    <w:rsid w:val="00835239"/>
    <w:rsid w:val="00835BE3"/>
    <w:rsid w:val="00836489"/>
    <w:rsid w:val="00837264"/>
    <w:rsid w:val="00837EA4"/>
    <w:rsid w:val="008468CA"/>
    <w:rsid w:val="00847784"/>
    <w:rsid w:val="008506D7"/>
    <w:rsid w:val="00850C9F"/>
    <w:rsid w:val="00865266"/>
    <w:rsid w:val="008659B4"/>
    <w:rsid w:val="00870B22"/>
    <w:rsid w:val="00885DDF"/>
    <w:rsid w:val="008936E8"/>
    <w:rsid w:val="00897212"/>
    <w:rsid w:val="00897871"/>
    <w:rsid w:val="008A0357"/>
    <w:rsid w:val="008A6352"/>
    <w:rsid w:val="008C708C"/>
    <w:rsid w:val="008D17E7"/>
    <w:rsid w:val="008E14BD"/>
    <w:rsid w:val="008E46E0"/>
    <w:rsid w:val="008E5679"/>
    <w:rsid w:val="008F06B5"/>
    <w:rsid w:val="008F7BB7"/>
    <w:rsid w:val="00906C02"/>
    <w:rsid w:val="00912677"/>
    <w:rsid w:val="009179DE"/>
    <w:rsid w:val="00933C0E"/>
    <w:rsid w:val="00934C73"/>
    <w:rsid w:val="00943084"/>
    <w:rsid w:val="00943FC6"/>
    <w:rsid w:val="00944A56"/>
    <w:rsid w:val="00950D88"/>
    <w:rsid w:val="00950F5C"/>
    <w:rsid w:val="0096017D"/>
    <w:rsid w:val="00963161"/>
    <w:rsid w:val="00963A5D"/>
    <w:rsid w:val="00965F96"/>
    <w:rsid w:val="009670A7"/>
    <w:rsid w:val="0096799B"/>
    <w:rsid w:val="00971C5C"/>
    <w:rsid w:val="009824BF"/>
    <w:rsid w:val="009928D2"/>
    <w:rsid w:val="009A0B9D"/>
    <w:rsid w:val="009A4B4D"/>
    <w:rsid w:val="009C15CE"/>
    <w:rsid w:val="009D0085"/>
    <w:rsid w:val="009E074B"/>
    <w:rsid w:val="009E628C"/>
    <w:rsid w:val="009E75B5"/>
    <w:rsid w:val="009F3A44"/>
    <w:rsid w:val="009F3A8D"/>
    <w:rsid w:val="009F3FF5"/>
    <w:rsid w:val="009F544B"/>
    <w:rsid w:val="00A024C4"/>
    <w:rsid w:val="00A02EED"/>
    <w:rsid w:val="00A047FF"/>
    <w:rsid w:val="00A064B5"/>
    <w:rsid w:val="00A11118"/>
    <w:rsid w:val="00A11CC6"/>
    <w:rsid w:val="00A22991"/>
    <w:rsid w:val="00A2510F"/>
    <w:rsid w:val="00A25D89"/>
    <w:rsid w:val="00A31B36"/>
    <w:rsid w:val="00A35F28"/>
    <w:rsid w:val="00A41914"/>
    <w:rsid w:val="00A42EBA"/>
    <w:rsid w:val="00A43DED"/>
    <w:rsid w:val="00A47FAD"/>
    <w:rsid w:val="00A5158C"/>
    <w:rsid w:val="00A65BDC"/>
    <w:rsid w:val="00A71FE7"/>
    <w:rsid w:val="00A7232A"/>
    <w:rsid w:val="00A7438D"/>
    <w:rsid w:val="00A768E8"/>
    <w:rsid w:val="00A77E3C"/>
    <w:rsid w:val="00A8049D"/>
    <w:rsid w:val="00A835ED"/>
    <w:rsid w:val="00A97A27"/>
    <w:rsid w:val="00AB02FD"/>
    <w:rsid w:val="00AB1806"/>
    <w:rsid w:val="00AB6759"/>
    <w:rsid w:val="00AB6D68"/>
    <w:rsid w:val="00AB6D86"/>
    <w:rsid w:val="00AB70E8"/>
    <w:rsid w:val="00AC5411"/>
    <w:rsid w:val="00AC7EE4"/>
    <w:rsid w:val="00AD0C32"/>
    <w:rsid w:val="00AD1794"/>
    <w:rsid w:val="00AD2FB4"/>
    <w:rsid w:val="00AD3D3F"/>
    <w:rsid w:val="00AE6864"/>
    <w:rsid w:val="00AF2C4A"/>
    <w:rsid w:val="00B01267"/>
    <w:rsid w:val="00B101AE"/>
    <w:rsid w:val="00B11D6A"/>
    <w:rsid w:val="00B2135B"/>
    <w:rsid w:val="00B221D8"/>
    <w:rsid w:val="00B2456F"/>
    <w:rsid w:val="00B332E8"/>
    <w:rsid w:val="00B4157B"/>
    <w:rsid w:val="00B42A69"/>
    <w:rsid w:val="00B4502D"/>
    <w:rsid w:val="00B45169"/>
    <w:rsid w:val="00B5265B"/>
    <w:rsid w:val="00B54459"/>
    <w:rsid w:val="00B630DD"/>
    <w:rsid w:val="00B72341"/>
    <w:rsid w:val="00B73180"/>
    <w:rsid w:val="00B73CE1"/>
    <w:rsid w:val="00B76ADC"/>
    <w:rsid w:val="00B8096E"/>
    <w:rsid w:val="00B977E9"/>
    <w:rsid w:val="00BA5AA9"/>
    <w:rsid w:val="00BA6B2D"/>
    <w:rsid w:val="00BB06CB"/>
    <w:rsid w:val="00BC18A2"/>
    <w:rsid w:val="00BC2DF5"/>
    <w:rsid w:val="00BC61C1"/>
    <w:rsid w:val="00BC6C15"/>
    <w:rsid w:val="00BD6838"/>
    <w:rsid w:val="00BE44CA"/>
    <w:rsid w:val="00BF51FA"/>
    <w:rsid w:val="00BF5C88"/>
    <w:rsid w:val="00C01A98"/>
    <w:rsid w:val="00C036E5"/>
    <w:rsid w:val="00C0562E"/>
    <w:rsid w:val="00C10475"/>
    <w:rsid w:val="00C13801"/>
    <w:rsid w:val="00C21B61"/>
    <w:rsid w:val="00C23177"/>
    <w:rsid w:val="00C24C9B"/>
    <w:rsid w:val="00C27962"/>
    <w:rsid w:val="00C3214B"/>
    <w:rsid w:val="00C3340E"/>
    <w:rsid w:val="00C341C3"/>
    <w:rsid w:val="00C35D39"/>
    <w:rsid w:val="00C44262"/>
    <w:rsid w:val="00C45144"/>
    <w:rsid w:val="00C57782"/>
    <w:rsid w:val="00C72B86"/>
    <w:rsid w:val="00C828D0"/>
    <w:rsid w:val="00C85295"/>
    <w:rsid w:val="00C9053A"/>
    <w:rsid w:val="00C95532"/>
    <w:rsid w:val="00CA39D8"/>
    <w:rsid w:val="00CA5A98"/>
    <w:rsid w:val="00CA6BFD"/>
    <w:rsid w:val="00CB1336"/>
    <w:rsid w:val="00CB151E"/>
    <w:rsid w:val="00CC2E7F"/>
    <w:rsid w:val="00CD25F3"/>
    <w:rsid w:val="00CE2E7C"/>
    <w:rsid w:val="00CE359E"/>
    <w:rsid w:val="00CE6B36"/>
    <w:rsid w:val="00CE72D0"/>
    <w:rsid w:val="00CF027A"/>
    <w:rsid w:val="00CF293E"/>
    <w:rsid w:val="00CF4803"/>
    <w:rsid w:val="00D017AF"/>
    <w:rsid w:val="00D11BE6"/>
    <w:rsid w:val="00D2128D"/>
    <w:rsid w:val="00D21FAB"/>
    <w:rsid w:val="00D234B0"/>
    <w:rsid w:val="00D23891"/>
    <w:rsid w:val="00D314AD"/>
    <w:rsid w:val="00D32EB8"/>
    <w:rsid w:val="00D43713"/>
    <w:rsid w:val="00D61781"/>
    <w:rsid w:val="00D62C26"/>
    <w:rsid w:val="00D719DF"/>
    <w:rsid w:val="00D80C51"/>
    <w:rsid w:val="00D83174"/>
    <w:rsid w:val="00D86989"/>
    <w:rsid w:val="00D875E2"/>
    <w:rsid w:val="00D87A3C"/>
    <w:rsid w:val="00D87DCE"/>
    <w:rsid w:val="00DA0BC0"/>
    <w:rsid w:val="00DA6E86"/>
    <w:rsid w:val="00DA7C97"/>
    <w:rsid w:val="00DB0BB5"/>
    <w:rsid w:val="00DB6C06"/>
    <w:rsid w:val="00DC10A8"/>
    <w:rsid w:val="00DC161F"/>
    <w:rsid w:val="00DE150E"/>
    <w:rsid w:val="00DF0950"/>
    <w:rsid w:val="00DF3DAC"/>
    <w:rsid w:val="00DF4C8F"/>
    <w:rsid w:val="00DF7698"/>
    <w:rsid w:val="00DF7CEF"/>
    <w:rsid w:val="00E04CE3"/>
    <w:rsid w:val="00E210B4"/>
    <w:rsid w:val="00E26EDE"/>
    <w:rsid w:val="00E3005A"/>
    <w:rsid w:val="00E33388"/>
    <w:rsid w:val="00E353B5"/>
    <w:rsid w:val="00E36FE2"/>
    <w:rsid w:val="00E40D3D"/>
    <w:rsid w:val="00E41C30"/>
    <w:rsid w:val="00E517FE"/>
    <w:rsid w:val="00E53AB0"/>
    <w:rsid w:val="00E545F1"/>
    <w:rsid w:val="00E549E4"/>
    <w:rsid w:val="00E56BF1"/>
    <w:rsid w:val="00E644B6"/>
    <w:rsid w:val="00E6458A"/>
    <w:rsid w:val="00E74FE0"/>
    <w:rsid w:val="00E752BB"/>
    <w:rsid w:val="00E82BDB"/>
    <w:rsid w:val="00E84EC6"/>
    <w:rsid w:val="00E91349"/>
    <w:rsid w:val="00EB0460"/>
    <w:rsid w:val="00EB163F"/>
    <w:rsid w:val="00EB7425"/>
    <w:rsid w:val="00EC7B1E"/>
    <w:rsid w:val="00ED2B9D"/>
    <w:rsid w:val="00ED3EE1"/>
    <w:rsid w:val="00ED417B"/>
    <w:rsid w:val="00EE1B13"/>
    <w:rsid w:val="00EE263D"/>
    <w:rsid w:val="00EE5464"/>
    <w:rsid w:val="00EE5932"/>
    <w:rsid w:val="00EE6316"/>
    <w:rsid w:val="00EE7F37"/>
    <w:rsid w:val="00EF3870"/>
    <w:rsid w:val="00EF67A9"/>
    <w:rsid w:val="00F052AD"/>
    <w:rsid w:val="00F13DBB"/>
    <w:rsid w:val="00F20BA5"/>
    <w:rsid w:val="00F33A4E"/>
    <w:rsid w:val="00F36413"/>
    <w:rsid w:val="00F42C31"/>
    <w:rsid w:val="00F4348A"/>
    <w:rsid w:val="00F505B1"/>
    <w:rsid w:val="00F53BB5"/>
    <w:rsid w:val="00F55AE9"/>
    <w:rsid w:val="00F56128"/>
    <w:rsid w:val="00F63952"/>
    <w:rsid w:val="00F734D0"/>
    <w:rsid w:val="00F752B1"/>
    <w:rsid w:val="00F75979"/>
    <w:rsid w:val="00F92B61"/>
    <w:rsid w:val="00FB615A"/>
    <w:rsid w:val="00FC747C"/>
    <w:rsid w:val="00FD06E8"/>
    <w:rsid w:val="00FD0AE3"/>
    <w:rsid w:val="00FD1792"/>
    <w:rsid w:val="00FE1CE9"/>
    <w:rsid w:val="00FE50C4"/>
    <w:rsid w:val="00FE6C5B"/>
    <w:rsid w:val="00FF23B1"/>
    <w:rsid w:val="00FF2E39"/>
    <w:rsid w:val="00FF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4A6A438"/>
  <w15:docId w15:val="{8728CB25-77DB-4E9D-BBA9-07D019B2E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E2"/>
    <w:pPr>
      <w:spacing w:after="0" w:line="240" w:lineRule="auto"/>
    </w:pPr>
    <w:rPr>
      <w:rFonts w:ascii="Arial" w:hAnsi="Arial"/>
      <w:sz w:val="20"/>
      <w:lang w:val="es-ES"/>
    </w:rPr>
  </w:style>
  <w:style w:type="paragraph" w:styleId="Ttulo1">
    <w:name w:val="heading 1"/>
    <w:basedOn w:val="Normal"/>
    <w:next w:val="Normal"/>
    <w:link w:val="Ttulo1Char"/>
    <w:qFormat/>
    <w:locked/>
    <w:rsid w:val="00850C9F"/>
    <w:pPr>
      <w:keepNext/>
      <w:keepLines/>
      <w:spacing w:after="360"/>
      <w:outlineLvl w:val="0"/>
    </w:pPr>
    <w:rPr>
      <w:rFonts w:eastAsiaTheme="majorEastAsia" w:cstheme="majorBidi"/>
      <w:b/>
      <w:bCs/>
      <w:caps/>
      <w:sz w:val="24"/>
      <w:szCs w:val="28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locked/>
    <w:rsid w:val="00390223"/>
    <w:pPr>
      <w:keepNext/>
      <w:keepLines/>
      <w:spacing w:after="180"/>
      <w:outlineLvl w:val="1"/>
    </w:pPr>
    <w:rPr>
      <w:rFonts w:eastAsiaTheme="majorEastAsia" w:cstheme="majorBidi"/>
      <w:b/>
      <w:bCs/>
      <w:i/>
      <w:sz w:val="2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locked/>
    <w:rsid w:val="00390223"/>
    <w:pPr>
      <w:keepNext/>
      <w:keepLines/>
      <w:spacing w:after="60"/>
      <w:outlineLvl w:val="2"/>
    </w:pPr>
    <w:rPr>
      <w:rFonts w:eastAsiaTheme="majorEastAsia" w:cstheme="majorBidi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0C9F"/>
    <w:rPr>
      <w:rFonts w:ascii="Arial" w:eastAsiaTheme="majorEastAsia" w:hAnsi="Arial" w:cstheme="majorBidi"/>
      <w:b/>
      <w:bCs/>
      <w:caps/>
      <w:sz w:val="24"/>
      <w:szCs w:val="28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390223"/>
    <w:rPr>
      <w:rFonts w:ascii="Arial" w:eastAsiaTheme="majorEastAsia" w:hAnsi="Arial" w:cstheme="majorBidi"/>
      <w:b/>
      <w:bCs/>
      <w:i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390223"/>
    <w:rPr>
      <w:rFonts w:ascii="Arial" w:eastAsiaTheme="majorEastAsia" w:hAnsi="Arial" w:cstheme="majorBidi"/>
      <w:b/>
      <w:bCs/>
      <w:sz w:val="20"/>
    </w:rPr>
  </w:style>
  <w:style w:type="character" w:styleId="nfase">
    <w:name w:val="Emphasis"/>
    <w:basedOn w:val="Fontepargpadro"/>
    <w:uiPriority w:val="20"/>
    <w:rsid w:val="00113080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F5612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6128"/>
    <w:rPr>
      <w:rFonts w:ascii="Square721 BT" w:hAnsi="Square721 BT"/>
      <w:sz w:val="20"/>
    </w:rPr>
  </w:style>
  <w:style w:type="paragraph" w:styleId="Rodap">
    <w:name w:val="footer"/>
    <w:basedOn w:val="Normal"/>
    <w:link w:val="RodapChar"/>
    <w:unhideWhenUsed/>
    <w:rsid w:val="00F5612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F56128"/>
    <w:rPr>
      <w:rFonts w:ascii="Square721 BT" w:hAnsi="Square721 BT"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12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12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F561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ooterleft">
    <w:name w:val="footer left"/>
    <w:basedOn w:val="Cabealho"/>
    <w:link w:val="footerleftChar"/>
    <w:qFormat/>
    <w:locked/>
    <w:rsid w:val="0022481E"/>
    <w:rPr>
      <w:sz w:val="16"/>
      <w:szCs w:val="16"/>
    </w:rPr>
  </w:style>
  <w:style w:type="paragraph" w:customStyle="1" w:styleId="footercentre">
    <w:name w:val="footer centre"/>
    <w:basedOn w:val="Cabealho"/>
    <w:link w:val="footercentreChar"/>
    <w:qFormat/>
    <w:locked/>
    <w:rsid w:val="0022481E"/>
    <w:pPr>
      <w:jc w:val="center"/>
    </w:pPr>
    <w:rPr>
      <w:sz w:val="16"/>
      <w:szCs w:val="16"/>
    </w:rPr>
  </w:style>
  <w:style w:type="character" w:customStyle="1" w:styleId="footerleftChar">
    <w:name w:val="footer left Char"/>
    <w:basedOn w:val="CabealhoChar"/>
    <w:link w:val="footerleft"/>
    <w:rsid w:val="0022481E"/>
    <w:rPr>
      <w:rFonts w:ascii="Arial" w:hAnsi="Arial"/>
      <w:sz w:val="16"/>
      <w:szCs w:val="16"/>
    </w:rPr>
  </w:style>
  <w:style w:type="paragraph" w:customStyle="1" w:styleId="footerright">
    <w:name w:val="footer right"/>
    <w:basedOn w:val="Rodap"/>
    <w:link w:val="footerrightChar"/>
    <w:qFormat/>
    <w:locked/>
    <w:rsid w:val="0022481E"/>
    <w:pPr>
      <w:jc w:val="right"/>
    </w:pPr>
    <w:rPr>
      <w:sz w:val="16"/>
      <w:szCs w:val="16"/>
    </w:rPr>
  </w:style>
  <w:style w:type="character" w:customStyle="1" w:styleId="footercentreChar">
    <w:name w:val="footer centre Char"/>
    <w:basedOn w:val="CabealhoChar"/>
    <w:link w:val="footercentre"/>
    <w:rsid w:val="0022481E"/>
    <w:rPr>
      <w:rFonts w:ascii="Arial" w:hAnsi="Arial"/>
      <w:sz w:val="16"/>
      <w:szCs w:val="16"/>
    </w:rPr>
  </w:style>
  <w:style w:type="paragraph" w:customStyle="1" w:styleId="imagetext">
    <w:name w:val="image text"/>
    <w:basedOn w:val="Normal"/>
    <w:link w:val="imagetextChar"/>
    <w:qFormat/>
    <w:locked/>
    <w:rsid w:val="00E41C30"/>
    <w:rPr>
      <w:i/>
    </w:rPr>
  </w:style>
  <w:style w:type="character" w:customStyle="1" w:styleId="footerrightChar">
    <w:name w:val="footer right Char"/>
    <w:basedOn w:val="RodapChar"/>
    <w:link w:val="footerright"/>
    <w:rsid w:val="0022481E"/>
    <w:rPr>
      <w:rFonts w:ascii="Arial" w:hAnsi="Arial"/>
      <w:sz w:val="16"/>
      <w:szCs w:val="16"/>
    </w:rPr>
  </w:style>
  <w:style w:type="paragraph" w:customStyle="1" w:styleId="bullet">
    <w:name w:val="bullet"/>
    <w:basedOn w:val="Normal"/>
    <w:link w:val="bulletChar"/>
    <w:qFormat/>
    <w:locked/>
    <w:rsid w:val="00B8096E"/>
    <w:pPr>
      <w:numPr>
        <w:numId w:val="1"/>
      </w:numPr>
      <w:spacing w:after="60"/>
      <w:ind w:left="568" w:hanging="284"/>
      <w:contextualSpacing/>
    </w:pPr>
  </w:style>
  <w:style w:type="paragraph" w:customStyle="1" w:styleId="bullet-sub">
    <w:name w:val="bullet-sub"/>
    <w:basedOn w:val="bullet"/>
    <w:link w:val="bullet-subChar"/>
    <w:qFormat/>
    <w:locked/>
    <w:rsid w:val="00B8096E"/>
    <w:pPr>
      <w:numPr>
        <w:ilvl w:val="1"/>
        <w:numId w:val="2"/>
      </w:numPr>
      <w:ind w:left="1135" w:hanging="284"/>
    </w:pPr>
  </w:style>
  <w:style w:type="paragraph" w:customStyle="1" w:styleId="letteredlist">
    <w:name w:val="lettered list"/>
    <w:basedOn w:val="Normal"/>
    <w:link w:val="letteredlistChar"/>
    <w:qFormat/>
    <w:locked/>
    <w:rsid w:val="00E41C30"/>
    <w:pPr>
      <w:numPr>
        <w:numId w:val="4"/>
      </w:numPr>
      <w:ind w:left="568" w:hanging="284"/>
      <w:contextualSpacing/>
    </w:pPr>
  </w:style>
  <w:style w:type="character" w:customStyle="1" w:styleId="bulletChar">
    <w:name w:val="bullet Char"/>
    <w:basedOn w:val="Fontepargpadro"/>
    <w:link w:val="bullet"/>
    <w:rsid w:val="00B8096E"/>
    <w:rPr>
      <w:rFonts w:ascii="Arial" w:hAnsi="Arial"/>
      <w:sz w:val="20"/>
      <w:lang w:val="en-GB"/>
    </w:rPr>
  </w:style>
  <w:style w:type="paragraph" w:customStyle="1" w:styleId="numberedlist">
    <w:name w:val="numbered list"/>
    <w:basedOn w:val="Normal"/>
    <w:link w:val="numberedlistChar"/>
    <w:qFormat/>
    <w:locked/>
    <w:rsid w:val="00E41C30"/>
    <w:pPr>
      <w:numPr>
        <w:numId w:val="3"/>
      </w:numPr>
      <w:ind w:left="568" w:hanging="284"/>
      <w:contextualSpacing/>
    </w:pPr>
  </w:style>
  <w:style w:type="character" w:customStyle="1" w:styleId="bullet-subChar">
    <w:name w:val="bullet-sub Char"/>
    <w:basedOn w:val="bulletChar"/>
    <w:link w:val="bullet-sub"/>
    <w:rsid w:val="00B8096E"/>
    <w:rPr>
      <w:rFonts w:ascii="Arial" w:hAnsi="Arial"/>
      <w:sz w:val="20"/>
      <w:lang w:val="en-GB"/>
    </w:rPr>
  </w:style>
  <w:style w:type="paragraph" w:customStyle="1" w:styleId="signaturetext">
    <w:name w:val="signature text"/>
    <w:basedOn w:val="imagetext"/>
    <w:link w:val="signaturetextChar"/>
    <w:qFormat/>
    <w:locked/>
    <w:rsid w:val="00E41C30"/>
  </w:style>
  <w:style w:type="character" w:customStyle="1" w:styleId="numberedlistChar">
    <w:name w:val="numbered list Char"/>
    <w:basedOn w:val="Fontepargpadro"/>
    <w:link w:val="numberedlist"/>
    <w:rsid w:val="00E41C30"/>
    <w:rPr>
      <w:rFonts w:ascii="Arial" w:hAnsi="Arial"/>
      <w:sz w:val="20"/>
      <w:lang w:val="en-GB"/>
    </w:rPr>
  </w:style>
  <w:style w:type="character" w:customStyle="1" w:styleId="imagetextChar">
    <w:name w:val="image text Char"/>
    <w:basedOn w:val="Fontepargpadro"/>
    <w:link w:val="imagetext"/>
    <w:rsid w:val="00E41C30"/>
    <w:rPr>
      <w:rFonts w:ascii="Arial" w:hAnsi="Arial"/>
      <w:i/>
      <w:sz w:val="20"/>
    </w:rPr>
  </w:style>
  <w:style w:type="character" w:customStyle="1" w:styleId="letteredlistChar">
    <w:name w:val="lettered list Char"/>
    <w:basedOn w:val="Fontepargpadro"/>
    <w:link w:val="letteredlist"/>
    <w:rsid w:val="00E41C30"/>
    <w:rPr>
      <w:rFonts w:ascii="Arial" w:hAnsi="Arial"/>
      <w:sz w:val="20"/>
      <w:lang w:val="en-GB"/>
    </w:rPr>
  </w:style>
  <w:style w:type="character" w:customStyle="1" w:styleId="signaturetextChar">
    <w:name w:val="signature text Char"/>
    <w:basedOn w:val="imagetextChar"/>
    <w:link w:val="signaturetext"/>
    <w:rsid w:val="00E41C30"/>
    <w:rPr>
      <w:rFonts w:ascii="Arial" w:hAnsi="Arial"/>
      <w:i/>
      <w:sz w:val="20"/>
    </w:rPr>
  </w:style>
  <w:style w:type="paragraph" w:styleId="PargrafodaLista">
    <w:name w:val="List Paragraph"/>
    <w:basedOn w:val="Normal"/>
    <w:link w:val="PargrafodaListaChar"/>
    <w:uiPriority w:val="34"/>
    <w:qFormat/>
    <w:rsid w:val="007F3526"/>
    <w:pPr>
      <w:ind w:left="720"/>
      <w:contextualSpacing/>
    </w:pPr>
  </w:style>
  <w:style w:type="paragraph" w:customStyle="1" w:styleId="Subsectionheading">
    <w:name w:val="Subsection heading"/>
    <w:basedOn w:val="Normal"/>
    <w:link w:val="SubsectionChar"/>
    <w:rsid w:val="007B1825"/>
    <w:pPr>
      <w:numPr>
        <w:ilvl w:val="1"/>
        <w:numId w:val="5"/>
      </w:numPr>
      <w:spacing w:after="180"/>
    </w:pPr>
    <w:rPr>
      <w:b/>
    </w:rPr>
  </w:style>
  <w:style w:type="paragraph" w:customStyle="1" w:styleId="sub-subsectionheading">
    <w:name w:val="sub-subsection heading"/>
    <w:basedOn w:val="PargrafodaLista"/>
    <w:link w:val="sub-subsectionheadingChar"/>
    <w:rsid w:val="007B1825"/>
    <w:pPr>
      <w:numPr>
        <w:ilvl w:val="2"/>
        <w:numId w:val="5"/>
      </w:numPr>
      <w:spacing w:after="60"/>
      <w:ind w:left="1248" w:hanging="794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193406"/>
    <w:rPr>
      <w:rFonts w:ascii="Arial" w:hAnsi="Arial"/>
      <w:sz w:val="20"/>
    </w:rPr>
  </w:style>
  <w:style w:type="character" w:customStyle="1" w:styleId="SubsectionChar">
    <w:name w:val="Subsection Char"/>
    <w:basedOn w:val="PargrafodaListaChar"/>
    <w:link w:val="Subsectionheading"/>
    <w:rsid w:val="007B1825"/>
    <w:rPr>
      <w:rFonts w:ascii="Arial" w:hAnsi="Arial"/>
      <w:b/>
      <w:sz w:val="20"/>
      <w:lang w:val="en-GB"/>
    </w:rPr>
  </w:style>
  <w:style w:type="paragraph" w:customStyle="1" w:styleId="sub-subsectiontext">
    <w:name w:val="sub-subsection text"/>
    <w:basedOn w:val="Normal"/>
    <w:link w:val="sub-subsectiontextChar"/>
    <w:rsid w:val="00193406"/>
    <w:pPr>
      <w:ind w:left="1247"/>
    </w:pPr>
  </w:style>
  <w:style w:type="character" w:customStyle="1" w:styleId="sub-subsectionheadingChar">
    <w:name w:val="sub-subsection heading Char"/>
    <w:basedOn w:val="PargrafodaListaChar"/>
    <w:link w:val="sub-subsectionheading"/>
    <w:rsid w:val="007B1825"/>
    <w:rPr>
      <w:rFonts w:ascii="Arial" w:hAnsi="Arial"/>
      <w:sz w:val="20"/>
      <w:lang w:val="en-GB"/>
    </w:rPr>
  </w:style>
  <w:style w:type="paragraph" w:customStyle="1" w:styleId="subsectiontext">
    <w:name w:val="subsection text"/>
    <w:basedOn w:val="Normal"/>
    <w:link w:val="subsectiontextChar"/>
    <w:rsid w:val="004743EC"/>
    <w:pPr>
      <w:ind w:left="454"/>
    </w:pPr>
  </w:style>
  <w:style w:type="character" w:customStyle="1" w:styleId="sub-subsectiontextChar">
    <w:name w:val="sub-subsection text Char"/>
    <w:basedOn w:val="Fontepargpadro"/>
    <w:link w:val="sub-subsectiontext"/>
    <w:rsid w:val="00193406"/>
    <w:rPr>
      <w:rFonts w:ascii="Arial" w:hAnsi="Arial"/>
      <w:sz w:val="20"/>
    </w:rPr>
  </w:style>
  <w:style w:type="paragraph" w:customStyle="1" w:styleId="bulletsub-subsection">
    <w:name w:val="bullet sub-subsection"/>
    <w:basedOn w:val="bullet"/>
    <w:link w:val="bulletsub-subsectionChar"/>
    <w:rsid w:val="003A6952"/>
    <w:pPr>
      <w:ind w:left="1531"/>
    </w:pPr>
  </w:style>
  <w:style w:type="character" w:customStyle="1" w:styleId="subsectiontextChar">
    <w:name w:val="subsection text Char"/>
    <w:basedOn w:val="Fontepargpadro"/>
    <w:link w:val="subsectiontext"/>
    <w:rsid w:val="004743EC"/>
    <w:rPr>
      <w:rFonts w:ascii="Arial" w:hAnsi="Arial"/>
      <w:sz w:val="20"/>
    </w:rPr>
  </w:style>
  <w:style w:type="character" w:customStyle="1" w:styleId="bulletsub-subsectionChar">
    <w:name w:val="bullet sub-subsection Char"/>
    <w:basedOn w:val="bulletChar"/>
    <w:link w:val="bulletsub-subsection"/>
    <w:rsid w:val="003A6952"/>
    <w:rPr>
      <w:rFonts w:ascii="Arial" w:hAnsi="Arial"/>
      <w:sz w:val="20"/>
      <w:lang w:val="en-GB"/>
    </w:rPr>
  </w:style>
  <w:style w:type="paragraph" w:customStyle="1" w:styleId="DocTitle">
    <w:name w:val="Doc Title"/>
    <w:basedOn w:val="Normal"/>
    <w:link w:val="DocTitleChar"/>
    <w:qFormat/>
    <w:rsid w:val="001D7D3F"/>
    <w:rPr>
      <w:b/>
      <w:sz w:val="44"/>
      <w:szCs w:val="44"/>
    </w:rPr>
  </w:style>
  <w:style w:type="paragraph" w:customStyle="1" w:styleId="Docsubtitle1">
    <w:name w:val="Doc subtitle1"/>
    <w:basedOn w:val="Normal"/>
    <w:link w:val="Docsubtitle1Char"/>
    <w:qFormat/>
    <w:rsid w:val="006B7209"/>
    <w:rPr>
      <w:b/>
      <w:sz w:val="28"/>
      <w:szCs w:val="28"/>
    </w:rPr>
  </w:style>
  <w:style w:type="character" w:customStyle="1" w:styleId="DocTitleChar">
    <w:name w:val="Doc Title Char"/>
    <w:basedOn w:val="Fontepargpadro"/>
    <w:link w:val="DocTitle"/>
    <w:rsid w:val="001D7D3F"/>
    <w:rPr>
      <w:rFonts w:ascii="Arial" w:hAnsi="Arial"/>
      <w:b/>
      <w:sz w:val="44"/>
      <w:szCs w:val="44"/>
    </w:rPr>
  </w:style>
  <w:style w:type="paragraph" w:customStyle="1" w:styleId="Docsubtitle2">
    <w:name w:val="Doc subtitle2"/>
    <w:basedOn w:val="Normal"/>
    <w:link w:val="Docsubtitle2Char"/>
    <w:qFormat/>
    <w:rsid w:val="006B7209"/>
    <w:rPr>
      <w:sz w:val="28"/>
      <w:szCs w:val="28"/>
    </w:rPr>
  </w:style>
  <w:style w:type="character" w:customStyle="1" w:styleId="Docsubtitle1Char">
    <w:name w:val="Doc subtitle1 Char"/>
    <w:basedOn w:val="Fontepargpadro"/>
    <w:link w:val="Docsubtitle1"/>
    <w:rsid w:val="006B7209"/>
    <w:rPr>
      <w:rFonts w:ascii="Arial" w:hAnsi="Arial"/>
      <w:b/>
      <w:sz w:val="28"/>
      <w:szCs w:val="28"/>
    </w:rPr>
  </w:style>
  <w:style w:type="paragraph" w:styleId="Sumrio2">
    <w:name w:val="toc 2"/>
    <w:basedOn w:val="Normal"/>
    <w:next w:val="Normal"/>
    <w:autoRedefine/>
    <w:semiHidden/>
    <w:rsid w:val="005A2A3D"/>
    <w:pPr>
      <w:ind w:left="180"/>
    </w:pPr>
    <w:rPr>
      <w:rFonts w:eastAsia="Times New Roman" w:cs="Times New Roman"/>
      <w:szCs w:val="24"/>
    </w:rPr>
  </w:style>
  <w:style w:type="character" w:customStyle="1" w:styleId="Docsubtitle2Char">
    <w:name w:val="Doc subtitle2 Char"/>
    <w:basedOn w:val="Fontepargpadro"/>
    <w:link w:val="Docsubtitle2"/>
    <w:rsid w:val="006B7209"/>
    <w:rPr>
      <w:rFonts w:ascii="Arial" w:hAnsi="Arial"/>
      <w:sz w:val="28"/>
      <w:szCs w:val="28"/>
    </w:rPr>
  </w:style>
  <w:style w:type="character" w:styleId="Hyperlink">
    <w:name w:val="Hyperlink"/>
    <w:basedOn w:val="Fontepargpadro"/>
    <w:rsid w:val="005A2A3D"/>
    <w:rPr>
      <w:color w:val="0000FF"/>
      <w:u w:val="single"/>
    </w:rPr>
  </w:style>
  <w:style w:type="table" w:customStyle="1" w:styleId="WSITable">
    <w:name w:val="WSI Table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FFFFFF" w:themeFill="background1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List1">
    <w:name w:val="Light List1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spacing w:before="0" w:after="0" w:line="240" w:lineRule="auto"/>
      </w:pPr>
      <w:rPr>
        <w:b/>
      </w:rPr>
      <w:tblPr/>
      <w:tcPr>
        <w:shd w:val="clear" w:color="auto" w:fill="D9D9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FFFFFF" w:themeFill="background1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bullettext">
    <w:name w:val="bullet text"/>
    <w:basedOn w:val="bullet"/>
    <w:link w:val="bullettextChar"/>
    <w:qFormat/>
    <w:rsid w:val="00B8096E"/>
    <w:pPr>
      <w:numPr>
        <w:numId w:val="0"/>
      </w:numPr>
      <w:ind w:left="567"/>
    </w:pPr>
  </w:style>
  <w:style w:type="paragraph" w:customStyle="1" w:styleId="bullet-subtext">
    <w:name w:val="bullet-sub text"/>
    <w:basedOn w:val="bullettext"/>
    <w:link w:val="bullet-subtextChar"/>
    <w:qFormat/>
    <w:rsid w:val="00BA6B2D"/>
    <w:pPr>
      <w:ind w:left="1134"/>
    </w:pPr>
  </w:style>
  <w:style w:type="character" w:customStyle="1" w:styleId="bullettextChar">
    <w:name w:val="bullet text Char"/>
    <w:basedOn w:val="bulletChar"/>
    <w:link w:val="bullettext"/>
    <w:rsid w:val="00B8096E"/>
    <w:rPr>
      <w:rFonts w:ascii="Arial" w:hAnsi="Arial"/>
      <w:sz w:val="20"/>
      <w:lang w:val="en-GB"/>
    </w:rPr>
  </w:style>
  <w:style w:type="character" w:customStyle="1" w:styleId="bullet-subtextChar">
    <w:name w:val="bullet-sub text Char"/>
    <w:basedOn w:val="bullettextChar"/>
    <w:link w:val="bullet-subtext"/>
    <w:rsid w:val="00BA6B2D"/>
    <w:rPr>
      <w:rFonts w:ascii="Arial" w:hAnsi="Arial"/>
      <w:sz w:val="20"/>
      <w:lang w:val="en-GB"/>
    </w:rPr>
  </w:style>
  <w:style w:type="paragraph" w:customStyle="1" w:styleId="tablebullet">
    <w:name w:val="table bullet"/>
    <w:basedOn w:val="PargrafodaLista"/>
    <w:link w:val="tablebulletChar"/>
    <w:qFormat/>
    <w:rsid w:val="00110754"/>
    <w:pPr>
      <w:numPr>
        <w:numId w:val="6"/>
      </w:numPr>
      <w:ind w:left="284" w:hanging="284"/>
    </w:pPr>
    <w:rPr>
      <w:color w:val="000000" w:themeColor="text1"/>
    </w:rPr>
  </w:style>
  <w:style w:type="character" w:customStyle="1" w:styleId="tablebulletChar">
    <w:name w:val="table bullet Char"/>
    <w:basedOn w:val="PargrafodaListaChar"/>
    <w:link w:val="tablebullet"/>
    <w:rsid w:val="00110754"/>
    <w:rPr>
      <w:rFonts w:ascii="Arial" w:hAnsi="Arial"/>
      <w:color w:val="000000" w:themeColor="text1"/>
      <w:sz w:val="20"/>
      <w:lang w:val="en-GB"/>
    </w:rPr>
  </w:style>
  <w:style w:type="paragraph" w:customStyle="1" w:styleId="bullet-sub-sub">
    <w:name w:val="bullet-sub-sub"/>
    <w:basedOn w:val="bullet-sub"/>
    <w:link w:val="bullet-sub-subChar"/>
    <w:qFormat/>
    <w:rsid w:val="00B8096E"/>
    <w:pPr>
      <w:numPr>
        <w:ilvl w:val="2"/>
      </w:numPr>
      <w:ind w:left="1702" w:hanging="284"/>
    </w:pPr>
  </w:style>
  <w:style w:type="paragraph" w:customStyle="1" w:styleId="bullet-sub-subtext">
    <w:name w:val="bullet-sub-sub text"/>
    <w:basedOn w:val="bullet-subtext"/>
    <w:link w:val="bullet-sub-subtextChar"/>
    <w:qFormat/>
    <w:rsid w:val="00BA6B2D"/>
    <w:pPr>
      <w:ind w:left="1701"/>
    </w:pPr>
  </w:style>
  <w:style w:type="character" w:customStyle="1" w:styleId="bullet-sub-subChar">
    <w:name w:val="bullet-sub-sub Char"/>
    <w:basedOn w:val="bullet-subChar"/>
    <w:link w:val="bullet-sub-sub"/>
    <w:rsid w:val="00B8096E"/>
    <w:rPr>
      <w:rFonts w:ascii="Arial" w:hAnsi="Arial"/>
      <w:sz w:val="20"/>
      <w:lang w:val="en-GB"/>
    </w:rPr>
  </w:style>
  <w:style w:type="paragraph" w:customStyle="1" w:styleId="tablesub-bullet">
    <w:name w:val="table sub-bullet"/>
    <w:basedOn w:val="tablebullet"/>
    <w:link w:val="tablesub-bulletChar"/>
    <w:qFormat/>
    <w:rsid w:val="00B8096E"/>
    <w:pPr>
      <w:numPr>
        <w:numId w:val="7"/>
      </w:numPr>
      <w:ind w:left="568" w:hanging="284"/>
    </w:pPr>
  </w:style>
  <w:style w:type="character" w:customStyle="1" w:styleId="bullet-sub-subtextChar">
    <w:name w:val="bullet-sub-sub text Char"/>
    <w:basedOn w:val="bullet-subtextChar"/>
    <w:link w:val="bullet-sub-subtext"/>
    <w:rsid w:val="00BA6B2D"/>
    <w:rPr>
      <w:rFonts w:ascii="Arial" w:hAnsi="Arial"/>
      <w:sz w:val="20"/>
      <w:lang w:val="en-GB"/>
    </w:rPr>
  </w:style>
  <w:style w:type="character" w:customStyle="1" w:styleId="tablesub-bulletChar">
    <w:name w:val="table sub-bullet Char"/>
    <w:basedOn w:val="tablebulletChar"/>
    <w:link w:val="tablesub-bullet"/>
    <w:rsid w:val="00B8096E"/>
    <w:rPr>
      <w:rFonts w:ascii="Arial" w:hAnsi="Arial"/>
      <w:color w:val="000000" w:themeColor="text1"/>
      <w:sz w:val="20"/>
      <w:lang w:val="en-GB"/>
    </w:rPr>
  </w:style>
  <w:style w:type="paragraph" w:styleId="Sumrio1">
    <w:name w:val="toc 1"/>
    <w:basedOn w:val="Normal"/>
    <w:next w:val="Normal"/>
    <w:autoRedefine/>
    <w:semiHidden/>
    <w:rsid w:val="00CE6B36"/>
    <w:rPr>
      <w:rFonts w:eastAsia="Times New Roman" w:cs="Times New Roman"/>
      <w:szCs w:val="24"/>
    </w:rPr>
  </w:style>
  <w:style w:type="paragraph" w:customStyle="1" w:styleId="Doctitle0">
    <w:name w:val="Doc title"/>
    <w:basedOn w:val="Normal"/>
    <w:rsid w:val="00CE6B36"/>
    <w:rPr>
      <w:rFonts w:eastAsia="Times New Roman" w:cs="Times New Roman"/>
      <w:b/>
      <w:sz w:val="40"/>
      <w:szCs w:val="24"/>
    </w:rPr>
  </w:style>
  <w:style w:type="character" w:styleId="Nmerodepgina">
    <w:name w:val="page number"/>
    <w:basedOn w:val="Fontepargpadro"/>
    <w:rsid w:val="00CE6B36"/>
    <w:rPr>
      <w:rFonts w:ascii="Arial" w:hAnsi="Arial"/>
      <w:sz w:val="16"/>
    </w:rPr>
  </w:style>
  <w:style w:type="paragraph" w:customStyle="1" w:styleId="body-white">
    <w:name w:val="body-white"/>
    <w:basedOn w:val="Normal"/>
    <w:uiPriority w:val="99"/>
    <w:rsid w:val="007A6D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1732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32D5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732D5"/>
    <w:rPr>
      <w:rFonts w:ascii="Arial" w:hAnsi="Arial"/>
      <w:sz w:val="20"/>
      <w:szCs w:val="20"/>
      <w:lang w:val="en-GB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32D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32D5"/>
    <w:rPr>
      <w:rFonts w:ascii="Arial" w:hAnsi="Arial"/>
      <w:b/>
      <w:bCs/>
      <w:sz w:val="20"/>
      <w:szCs w:val="20"/>
      <w:lang w:val="en-GB"/>
    </w:rPr>
  </w:style>
  <w:style w:type="paragraph" w:customStyle="1" w:styleId="Standard">
    <w:name w:val="Standard"/>
    <w:rsid w:val="0061682E"/>
    <w:pPr>
      <w:suppressAutoHyphens/>
      <w:autoSpaceDN w:val="0"/>
      <w:spacing w:after="0" w:line="240" w:lineRule="auto"/>
      <w:textAlignment w:val="baseline"/>
    </w:pPr>
    <w:rPr>
      <w:rFonts w:ascii="Arial" w:eastAsia="SimSun" w:hAnsi="Arial" w:cs="F"/>
      <w:kern w:val="3"/>
      <w:sz w:val="20"/>
      <w:lang w:val="en-GB"/>
    </w:rPr>
  </w:style>
  <w:style w:type="numbering" w:customStyle="1" w:styleId="WWNum3">
    <w:name w:val="WWNum3"/>
    <w:basedOn w:val="Semlista"/>
    <w:rsid w:val="0061682E"/>
    <w:pPr>
      <w:numPr>
        <w:numId w:val="8"/>
      </w:numPr>
    </w:pPr>
  </w:style>
  <w:style w:type="numbering" w:customStyle="1" w:styleId="WWNum16">
    <w:name w:val="WWNum16"/>
    <w:basedOn w:val="Semlista"/>
    <w:rsid w:val="0061682E"/>
    <w:pPr>
      <w:numPr>
        <w:numId w:val="9"/>
      </w:numPr>
    </w:pPr>
  </w:style>
  <w:style w:type="character" w:customStyle="1" w:styleId="message">
    <w:name w:val="message"/>
    <w:basedOn w:val="Fontepargpadro"/>
    <w:rsid w:val="0001441A"/>
  </w:style>
  <w:style w:type="numbering" w:customStyle="1" w:styleId="WWNum19">
    <w:name w:val="WWNum19"/>
    <w:basedOn w:val="Semlista"/>
    <w:rsid w:val="0001441A"/>
    <w:pPr>
      <w:numPr>
        <w:numId w:val="10"/>
      </w:numPr>
    </w:pPr>
  </w:style>
  <w:style w:type="character" w:customStyle="1" w:styleId="hps">
    <w:name w:val="hps"/>
    <w:basedOn w:val="Fontepargpadro"/>
    <w:rsid w:val="00D017AF"/>
  </w:style>
  <w:style w:type="paragraph" w:styleId="SemEspaamento">
    <w:name w:val="No Spacing"/>
    <w:uiPriority w:val="1"/>
    <w:qFormat/>
    <w:rsid w:val="00A768E8"/>
    <w:pPr>
      <w:spacing w:after="0" w:line="240" w:lineRule="auto"/>
    </w:pPr>
    <w:rPr>
      <w:lang w:val="en-GB"/>
    </w:rPr>
  </w:style>
  <w:style w:type="paragraph" w:customStyle="1" w:styleId="OC-Pargrafo">
    <w:name w:val="OC - Parágrafo"/>
    <w:basedOn w:val="PargrafodaLista"/>
    <w:link w:val="OC-PargrafoChar"/>
    <w:qFormat/>
    <w:rsid w:val="00695CED"/>
    <w:pPr>
      <w:spacing w:line="276" w:lineRule="auto"/>
      <w:ind w:left="0"/>
      <w:jc w:val="both"/>
    </w:pPr>
    <w:rPr>
      <w:rFonts w:eastAsia="Calibri" w:cs="Arial"/>
      <w:sz w:val="24"/>
      <w:szCs w:val="24"/>
      <w:lang w:val="pt-BR"/>
    </w:rPr>
  </w:style>
  <w:style w:type="paragraph" w:customStyle="1" w:styleId="OC-Ttulo">
    <w:name w:val="OC - Título"/>
    <w:basedOn w:val="PargrafodaLista"/>
    <w:link w:val="OC-TtuloChar"/>
    <w:qFormat/>
    <w:rsid w:val="00695CED"/>
    <w:pPr>
      <w:numPr>
        <w:numId w:val="11"/>
      </w:numPr>
      <w:spacing w:after="200" w:line="276" w:lineRule="auto"/>
    </w:pPr>
    <w:rPr>
      <w:rFonts w:eastAsia="Calibri" w:cs="Arial"/>
      <w:b/>
      <w:sz w:val="24"/>
      <w:szCs w:val="24"/>
      <w:lang w:val="pt-BR"/>
    </w:rPr>
  </w:style>
  <w:style w:type="character" w:customStyle="1" w:styleId="OC-PargrafoChar">
    <w:name w:val="OC - Parágrafo Char"/>
    <w:link w:val="OC-Pargrafo"/>
    <w:rsid w:val="00695CED"/>
    <w:rPr>
      <w:rFonts w:ascii="Arial" w:eastAsia="Calibri" w:hAnsi="Arial" w:cs="Arial"/>
      <w:sz w:val="24"/>
      <w:szCs w:val="24"/>
      <w:lang w:val="pt-BR"/>
    </w:rPr>
  </w:style>
  <w:style w:type="character" w:customStyle="1" w:styleId="OC-TtuloChar">
    <w:name w:val="OC - Título Char"/>
    <w:link w:val="OC-Ttulo"/>
    <w:rsid w:val="00695CED"/>
    <w:rPr>
      <w:rFonts w:ascii="Arial" w:eastAsia="Calibri" w:hAnsi="Arial" w:cs="Arial"/>
      <w:b/>
      <w:sz w:val="24"/>
      <w:szCs w:val="24"/>
      <w:lang w:val="pt-BR"/>
    </w:rPr>
  </w:style>
  <w:style w:type="paragraph" w:customStyle="1" w:styleId="Default">
    <w:name w:val="Default"/>
    <w:rsid w:val="00811B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character" w:styleId="MenoPendente">
    <w:name w:val="Unresolved Mention"/>
    <w:basedOn w:val="Fontepargpadro"/>
    <w:uiPriority w:val="99"/>
    <w:semiHidden/>
    <w:unhideWhenUsed/>
    <w:rsid w:val="00432A4F"/>
    <w:rPr>
      <w:color w:val="605E5C"/>
      <w:shd w:val="clear" w:color="auto" w:fill="E1DFDD"/>
    </w:rPr>
  </w:style>
  <w:style w:type="table" w:customStyle="1" w:styleId="WSI-Table1">
    <w:name w:val="WSI - Table1"/>
    <w:basedOn w:val="Tabelanormal"/>
    <w:uiPriority w:val="99"/>
    <w:rsid w:val="00227DF7"/>
    <w:pPr>
      <w:spacing w:after="0" w:line="240" w:lineRule="auto"/>
    </w:pPr>
    <w:rPr>
      <w:rFonts w:ascii="Frutiger LT Com 45 Light" w:hAnsi="Frutiger LT Com 45 Light"/>
      <w:color w:val="000000" w:themeColor="text1"/>
      <w:sz w:val="20"/>
      <w:lang w:val="en-GB"/>
    </w:rPr>
    <w:tblPr>
      <w:tblBorders>
        <w:top w:val="single" w:sz="8" w:space="0" w:color="003B5C"/>
        <w:left w:val="single" w:sz="8" w:space="0" w:color="003B5C"/>
        <w:bottom w:val="single" w:sz="8" w:space="0" w:color="003B5C"/>
        <w:right w:val="single" w:sz="8" w:space="0" w:color="003B5C"/>
        <w:insideH w:val="single" w:sz="8" w:space="0" w:color="003B5C"/>
        <w:insideV w:val="single" w:sz="8" w:space="0" w:color="003B5C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sz="8" w:space="0" w:color="003B5C"/>
          <w:left w:val="single" w:sz="8" w:space="0" w:color="003B5C"/>
          <w:bottom w:val="single" w:sz="8" w:space="0" w:color="003B5C"/>
          <w:right w:val="single" w:sz="8" w:space="0" w:color="003B5C"/>
          <w:insideH w:val="single" w:sz="8" w:space="0" w:color="003B5C"/>
          <w:insideV w:val="single" w:sz="8" w:space="0" w:color="003B5C"/>
          <w:tl2br w:val="nil"/>
          <w:tr2bl w:val="nil"/>
        </w:tcBorders>
        <w:shd w:val="clear" w:color="auto" w:fill="003B5C"/>
      </w:tcPr>
    </w:tblStylePr>
  </w:style>
  <w:style w:type="table" w:styleId="TabeladeGrade4">
    <w:name w:val="Grid Table 4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5">
    <w:name w:val="Grid Table 4 Accent 5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eladeGrade6Colorida">
    <w:name w:val="Grid Table 6 Colorful"/>
    <w:basedOn w:val="Tabelanormal"/>
    <w:uiPriority w:val="51"/>
    <w:rsid w:val="00227D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e\Documents\WSI_A\13_Visual_Identity\WSI_templates_2010\WSI_doc_wcover_wonum_v1.2.dotx" TargetMode="External"/></Relationships>
</file>

<file path=word/theme/theme1.xml><?xml version="1.0" encoding="utf-8"?>
<a:theme xmlns:a="http://schemas.openxmlformats.org/drawingml/2006/main" name="Office Them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C68AE-5907-448F-B8F7-46BFE137C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WSI_doc_wcover_wonum_v1.2.dotx</Template>
  <TotalTime>32</TotalTime>
  <Pages>5</Pages>
  <Words>545</Words>
  <Characters>3107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WorldSkills International Secretariat</Company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Stokie (WSI)</dc:creator>
  <cp:keywords/>
  <dc:description/>
  <cp:lastModifiedBy>Marcelo Strehl</cp:lastModifiedBy>
  <cp:revision>18</cp:revision>
  <cp:lastPrinted>2012-03-20T02:47:00Z</cp:lastPrinted>
  <dcterms:created xsi:type="dcterms:W3CDTF">2021-11-14T15:17:00Z</dcterms:created>
  <dcterms:modified xsi:type="dcterms:W3CDTF">2021-11-19T13:15:00Z</dcterms:modified>
</cp:coreProperties>
</file>